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F041A1" w14:textId="5CEBDCBF" w:rsidR="00E336CC" w:rsidRPr="00C12267" w:rsidRDefault="00471F56" w:rsidP="00205928">
      <w:pPr>
        <w:pStyle w:val="Title"/>
        <w:ind w:right="-360"/>
        <w:rPr>
          <w:rFonts w:cs="Calibri"/>
          <w:color w:val="4F81BD"/>
          <w:szCs w:val="60"/>
        </w:rPr>
      </w:pPr>
      <w:bookmarkStart w:id="0" w:name="_GoBack"/>
      <w:bookmarkEnd w:id="0"/>
      <w:r w:rsidRPr="00496F27">
        <w:rPr>
          <w:rFonts w:cs="Calibri"/>
          <w:color w:val="4F81BD"/>
          <w:szCs w:val="60"/>
          <w:lang w:val="en-IN"/>
        </w:rPr>
        <w:t xml:space="preserve">.NET Core: Developing Cross-Platform Web Apps with ASP.NET Core – </w:t>
      </w:r>
      <w:r w:rsidR="004C092E">
        <w:rPr>
          <w:rFonts w:cs="Calibri"/>
          <w:color w:val="4F81BD"/>
          <w:szCs w:val="60"/>
          <w:lang w:val="en-IN"/>
        </w:rPr>
        <w:t>Workshop</w:t>
      </w:r>
      <w:r w:rsidR="004C092E" w:rsidRPr="004C092E">
        <w:rPr>
          <w:rFonts w:cs="Calibri"/>
          <w:i/>
          <w:color w:val="4F81BD"/>
          <w:szCs w:val="60"/>
          <w:lang w:val="en-IN"/>
        </w:rPr>
        <w:t>PLUS</w:t>
      </w:r>
      <w:r w:rsidR="00BF7016">
        <w:rPr>
          <w:rFonts w:cs="Calibri"/>
          <w:i/>
          <w:color w:val="4F81BD"/>
          <w:szCs w:val="60"/>
          <w:lang w:val="en-IN"/>
        </w:rPr>
        <w:t xml:space="preserve"> </w:t>
      </w:r>
    </w:p>
    <w:p w14:paraId="0B1282BA" w14:textId="77777777" w:rsidR="00E14531" w:rsidRDefault="00E336CC" w:rsidP="00963BD3">
      <w:pPr>
        <w:pStyle w:val="DocumentTitle"/>
      </w:pPr>
      <w:r w:rsidRPr="00C12267">
        <w:t xml:space="preserve">Module </w:t>
      </w:r>
      <w:r w:rsidR="00AC0595">
        <w:t>02</w:t>
      </w:r>
      <w:r w:rsidRPr="00C12267">
        <w:t xml:space="preserve">: </w:t>
      </w:r>
      <w:r w:rsidR="00AC0595">
        <w:t>Models</w:t>
      </w:r>
      <w:r w:rsidR="003E1460">
        <w:t xml:space="preserve"> </w:t>
      </w:r>
    </w:p>
    <w:p w14:paraId="602DC6C0" w14:textId="77777777" w:rsidR="00E336CC" w:rsidRPr="00963BD3" w:rsidRDefault="00E336CC" w:rsidP="00963BD3">
      <w:pPr>
        <w:pStyle w:val="DocumentTitleSecond"/>
      </w:pPr>
      <w:r w:rsidRPr="00963BD3">
        <w:t>Student Lab Manual</w:t>
      </w:r>
      <w:r w:rsidR="003E1460" w:rsidRPr="00963BD3">
        <w:t xml:space="preserve"> </w:t>
      </w:r>
    </w:p>
    <w:p w14:paraId="572EA1E5" w14:textId="77777777" w:rsidR="007840F3" w:rsidRDefault="007840F3" w:rsidP="007840F3">
      <w:pPr>
        <w:pStyle w:val="BookTitleHidden"/>
      </w:pPr>
    </w:p>
    <w:p w14:paraId="3305A87B" w14:textId="77777777" w:rsidR="007840F3" w:rsidRDefault="007840F3" w:rsidP="007840F3">
      <w:pPr>
        <w:pStyle w:val="BookTitleHidden"/>
      </w:pPr>
    </w:p>
    <w:p w14:paraId="7B1D4BCD" w14:textId="77777777" w:rsidR="00E336CC" w:rsidRPr="007840F3" w:rsidRDefault="00E336CC" w:rsidP="005F2AFE">
      <w:pPr>
        <w:pStyle w:val="BookTitleHidden"/>
      </w:pPr>
      <w:r w:rsidRPr="005F2AFE">
        <w:t>Instructor</w:t>
      </w:r>
      <w:r w:rsidRPr="007840F3">
        <w:t xml:space="preserve"> Edition</w:t>
      </w:r>
      <w:r w:rsidR="003E1460">
        <w:t xml:space="preserve"> </w:t>
      </w:r>
      <w:r w:rsidR="003E1460" w:rsidRPr="005F2AFE">
        <w:rPr>
          <w:color w:val="D99594" w:themeColor="accent2" w:themeTint="99"/>
        </w:rPr>
        <w:t xml:space="preserve">(Book Title </w:t>
      </w:r>
      <w:r w:rsidR="005F2AFE" w:rsidRPr="005F2AFE">
        <w:rPr>
          <w:color w:val="D99594" w:themeColor="accent2" w:themeTint="99"/>
        </w:rPr>
        <w:t xml:space="preserve">Hidden </w:t>
      </w:r>
      <w:r w:rsidR="003E1460" w:rsidRPr="005F2AFE">
        <w:rPr>
          <w:color w:val="D99594" w:themeColor="accent2" w:themeTint="99"/>
        </w:rPr>
        <w:t>Style)</w:t>
      </w:r>
    </w:p>
    <w:p w14:paraId="2DF1DE80" w14:textId="77777777" w:rsidR="00DB0BD2" w:rsidRPr="00DB0BD2" w:rsidRDefault="00DB0BD2" w:rsidP="00DB0BD2">
      <w:pPr>
        <w:pStyle w:val="Graphic"/>
      </w:pPr>
    </w:p>
    <w:p w14:paraId="32F1A50D" w14:textId="77777777" w:rsidR="00DB0BD2" w:rsidRPr="00DB0BD2" w:rsidRDefault="00DB0BD2" w:rsidP="00DB0BD2"/>
    <w:p w14:paraId="7B55A14F" w14:textId="77777777" w:rsidR="00DB0BD2" w:rsidRPr="00DB0BD2" w:rsidRDefault="00DB0BD2" w:rsidP="00DB0BD2"/>
    <w:p w14:paraId="1F1A5FBE" w14:textId="77777777" w:rsidR="00DB0BD2" w:rsidRPr="00DB0BD2" w:rsidRDefault="00DB0BD2" w:rsidP="00DB0BD2"/>
    <w:p w14:paraId="51D7C23B" w14:textId="77777777" w:rsidR="00DB0BD2" w:rsidRPr="006C0A8C" w:rsidRDefault="00DB0BD2" w:rsidP="00DB0BD2"/>
    <w:p w14:paraId="5D4332D7" w14:textId="066E4764" w:rsidR="00DB0BD2" w:rsidRPr="00DB0BD2" w:rsidRDefault="004C292E" w:rsidP="00F42F8E">
      <w:pPr>
        <w:jc w:val="right"/>
      </w:pPr>
      <w:r>
        <w:t>Version 3.0</w:t>
      </w:r>
    </w:p>
    <w:p w14:paraId="00EC224F" w14:textId="77777777" w:rsidR="00173DFC" w:rsidRDefault="00173DFC" w:rsidP="00963BD3">
      <w:pPr>
        <w:pStyle w:val="BookVersion"/>
        <w:jc w:val="left"/>
        <w:rPr>
          <w:b/>
          <w:bCs/>
        </w:rPr>
      </w:pPr>
    </w:p>
    <w:p w14:paraId="6D7A7E6D" w14:textId="77777777" w:rsidR="00173DFC" w:rsidRDefault="00173DFC" w:rsidP="00963BD3">
      <w:pPr>
        <w:pStyle w:val="BookVersion"/>
        <w:jc w:val="left"/>
        <w:rPr>
          <w:b/>
          <w:bCs/>
        </w:rPr>
      </w:pPr>
    </w:p>
    <w:p w14:paraId="0412370E" w14:textId="77777777" w:rsidR="00173DFC" w:rsidRDefault="00173DFC" w:rsidP="00963BD3">
      <w:pPr>
        <w:pStyle w:val="BookVersion"/>
        <w:jc w:val="left"/>
        <w:rPr>
          <w:b/>
          <w:bCs/>
        </w:rPr>
        <w:sectPr w:rsidR="00173DFC" w:rsidSect="00A17AA4">
          <w:headerReference w:type="even" r:id="rId12"/>
          <w:headerReference w:type="default" r:id="rId13"/>
          <w:footerReference w:type="even" r:id="rId14"/>
          <w:footerReference w:type="default" r:id="rId15"/>
          <w:headerReference w:type="first" r:id="rId16"/>
          <w:footerReference w:type="first" r:id="rId17"/>
          <w:type w:val="oddPage"/>
          <w:pgSz w:w="12240" w:h="15840" w:code="1"/>
          <w:pgMar w:top="1440" w:right="1800" w:bottom="1440" w:left="1440" w:header="720" w:footer="432" w:gutter="0"/>
          <w:cols w:space="720"/>
          <w:titlePg/>
          <w:docGrid w:linePitch="360"/>
        </w:sectPr>
      </w:pPr>
    </w:p>
    <w:p w14:paraId="32736573" w14:textId="7119CCE3" w:rsidR="00963BD3" w:rsidRPr="00460CB5" w:rsidRDefault="00963BD3" w:rsidP="00963BD3">
      <w:pPr>
        <w:pStyle w:val="BookVersion"/>
        <w:jc w:val="left"/>
        <w:rPr>
          <w:b/>
          <w:bCs/>
        </w:rPr>
      </w:pPr>
      <w:r w:rsidRPr="00460CB5">
        <w:rPr>
          <w:b/>
          <w:bCs/>
        </w:rPr>
        <w:lastRenderedPageBreak/>
        <w:t>Conditions and Terms of Use</w:t>
      </w:r>
    </w:p>
    <w:p w14:paraId="1007AC2C" w14:textId="77777777" w:rsidR="00963BD3" w:rsidRPr="004E4091" w:rsidRDefault="00963BD3" w:rsidP="00963BD3">
      <w:pPr>
        <w:pStyle w:val="Legalese"/>
        <w:rPr>
          <w:rFonts w:ascii="Segoe UI" w:hAnsi="Segoe UI" w:cs="Segoe UI"/>
          <w:sz w:val="18"/>
          <w:szCs w:val="18"/>
        </w:rPr>
      </w:pPr>
      <w:r w:rsidRPr="004E4091">
        <w:rPr>
          <w:rFonts w:ascii="Segoe UI" w:hAnsi="Segoe UI" w:cs="Segoe UI"/>
          <w:sz w:val="18"/>
          <w:szCs w:val="18"/>
        </w:rPr>
        <w:t>Microsoft Conf</w:t>
      </w:r>
      <w:r>
        <w:rPr>
          <w:rFonts w:ascii="Segoe UI" w:hAnsi="Segoe UI" w:cs="Segoe UI"/>
          <w:sz w:val="18"/>
          <w:szCs w:val="18"/>
        </w:rPr>
        <w:t>idential</w:t>
      </w:r>
    </w:p>
    <w:p w14:paraId="1164BABA" w14:textId="77777777" w:rsidR="00963BD3" w:rsidRPr="004E4091" w:rsidRDefault="00963BD3" w:rsidP="00963BD3">
      <w:pPr>
        <w:pStyle w:val="Legalese"/>
        <w:rPr>
          <w:sz w:val="18"/>
          <w:szCs w:val="18"/>
        </w:rPr>
      </w:pPr>
    </w:p>
    <w:p w14:paraId="605C2186" w14:textId="77777777" w:rsidR="00963BD3" w:rsidRPr="004E4091" w:rsidRDefault="00963BD3" w:rsidP="00963BD3">
      <w:pPr>
        <w:pStyle w:val="Copyright"/>
        <w:rPr>
          <w:sz w:val="18"/>
          <w:szCs w:val="24"/>
        </w:rPr>
      </w:pPr>
      <w:r w:rsidRPr="004E4091">
        <w:rPr>
          <w:sz w:val="18"/>
          <w:szCs w:val="24"/>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497EF51C" w14:textId="77777777" w:rsidR="00963BD3" w:rsidRPr="004E4091" w:rsidRDefault="00963BD3" w:rsidP="00963BD3">
      <w:pPr>
        <w:pStyle w:val="Copyright"/>
        <w:rPr>
          <w:sz w:val="18"/>
          <w:szCs w:val="24"/>
        </w:rPr>
      </w:pPr>
      <w:r w:rsidRPr="004E4091">
        <w:rPr>
          <w:sz w:val="18"/>
          <w:szCs w:val="24"/>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268E0E70" w14:textId="77777777" w:rsidR="00963BD3" w:rsidRPr="004E4091" w:rsidRDefault="00963BD3" w:rsidP="00963BD3">
      <w:pPr>
        <w:pStyle w:val="Copyright"/>
        <w:rPr>
          <w:sz w:val="18"/>
          <w:szCs w:val="24"/>
        </w:rPr>
      </w:pPr>
      <w:r w:rsidRPr="004E4091">
        <w:rPr>
          <w:sz w:val="18"/>
          <w:szCs w:val="24"/>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32CC9B4E" w14:textId="77777777" w:rsidR="00963BD3" w:rsidRPr="004E4091" w:rsidRDefault="00963BD3" w:rsidP="00963BD3">
      <w:pPr>
        <w:pStyle w:val="Copyright"/>
        <w:rPr>
          <w:sz w:val="18"/>
          <w:szCs w:val="24"/>
        </w:rPr>
      </w:pPr>
    </w:p>
    <w:p w14:paraId="74953AD7" w14:textId="71B578CB" w:rsidR="00E93278" w:rsidRPr="00963BD3" w:rsidRDefault="00963BD3" w:rsidP="00963BD3">
      <w:pPr>
        <w:pStyle w:val="Copyright"/>
        <w:rPr>
          <w:sz w:val="18"/>
          <w:szCs w:val="24"/>
        </w:rPr>
      </w:pPr>
      <w:r w:rsidRPr="004E4091">
        <w:rPr>
          <w:sz w:val="18"/>
          <w:szCs w:val="24"/>
        </w:rPr>
        <w:t xml:space="preserve">© </w:t>
      </w:r>
      <w:r w:rsidR="00A07424">
        <w:rPr>
          <w:sz w:val="18"/>
          <w:szCs w:val="24"/>
        </w:rPr>
        <w:t>2017</w:t>
      </w:r>
      <w:r w:rsidRPr="004E4091">
        <w:rPr>
          <w:sz w:val="18"/>
          <w:szCs w:val="24"/>
        </w:rPr>
        <w:t xml:space="preserve"> Microsoft Corporation.  All rights reserved.</w:t>
      </w:r>
    </w:p>
    <w:p w14:paraId="1BFF322F" w14:textId="6B168EAA" w:rsidR="00E93278" w:rsidRDefault="00E93278">
      <w:pPr>
        <w:spacing w:after="0" w:line="240" w:lineRule="auto"/>
        <w:ind w:left="0"/>
        <w:rPr>
          <w:rFonts w:ascii="Arial" w:hAnsi="Arial"/>
          <w:sz w:val="16"/>
          <w:szCs w:val="16"/>
        </w:rPr>
      </w:pPr>
    </w:p>
    <w:p w14:paraId="0E28E52A" w14:textId="77777777" w:rsidR="00173DFC" w:rsidRDefault="00173DFC">
      <w:pPr>
        <w:spacing w:after="0" w:line="240" w:lineRule="auto"/>
        <w:ind w:left="0"/>
        <w:rPr>
          <w:rFonts w:ascii="Arial" w:hAnsi="Arial"/>
          <w:sz w:val="16"/>
          <w:szCs w:val="16"/>
        </w:rPr>
        <w:sectPr w:rsidR="00173DFC" w:rsidSect="00173DFC">
          <w:footerReference w:type="first" r:id="rId18"/>
          <w:pgSz w:w="12240" w:h="15840" w:code="1"/>
          <w:pgMar w:top="1440" w:right="1800" w:bottom="1440" w:left="1440" w:header="720" w:footer="432" w:gutter="0"/>
          <w:cols w:space="720"/>
          <w:titlePg/>
          <w:docGrid w:linePitch="360"/>
        </w:sectPr>
      </w:pPr>
    </w:p>
    <w:p w14:paraId="600DA12E" w14:textId="77777777" w:rsidR="00963BD3" w:rsidRPr="00460CB5" w:rsidRDefault="00963BD3" w:rsidP="00963BD3">
      <w:pPr>
        <w:pStyle w:val="BookVersion"/>
        <w:jc w:val="left"/>
        <w:rPr>
          <w:b/>
          <w:bCs/>
        </w:rPr>
      </w:pPr>
      <w:r w:rsidRPr="00460CB5">
        <w:rPr>
          <w:b/>
          <w:bCs/>
        </w:rPr>
        <w:lastRenderedPageBreak/>
        <w:t>Copyright and Trademarks</w:t>
      </w:r>
    </w:p>
    <w:p w14:paraId="05ED3C14" w14:textId="751E0733" w:rsidR="00963BD3" w:rsidRPr="004E4091" w:rsidRDefault="00963BD3" w:rsidP="00963BD3">
      <w:pPr>
        <w:pStyle w:val="Legalese"/>
        <w:rPr>
          <w:rFonts w:ascii="Segoe UI" w:hAnsi="Segoe UI" w:cs="Segoe UI"/>
          <w:sz w:val="18"/>
          <w:szCs w:val="18"/>
        </w:rPr>
      </w:pPr>
      <w:r w:rsidRPr="004E4091">
        <w:rPr>
          <w:rFonts w:ascii="Segoe UI" w:hAnsi="Segoe UI" w:cs="Segoe UI"/>
          <w:sz w:val="18"/>
          <w:szCs w:val="18"/>
        </w:rPr>
        <w:t xml:space="preserve">© </w:t>
      </w:r>
      <w:r w:rsidR="00A07424">
        <w:rPr>
          <w:rFonts w:ascii="Segoe UI" w:hAnsi="Segoe UI" w:cs="Segoe UI"/>
          <w:sz w:val="18"/>
          <w:szCs w:val="18"/>
        </w:rPr>
        <w:t>2017</w:t>
      </w:r>
      <w:r w:rsidRPr="004E4091">
        <w:rPr>
          <w:rFonts w:ascii="Segoe UI" w:hAnsi="Segoe UI" w:cs="Segoe UI"/>
          <w:sz w:val="18"/>
          <w:szCs w:val="18"/>
        </w:rPr>
        <w:t xml:space="preserve"> Microsoft Corporation. All rights reserved.</w:t>
      </w:r>
    </w:p>
    <w:p w14:paraId="792680FC" w14:textId="77777777" w:rsidR="00963BD3" w:rsidRPr="004E4091" w:rsidRDefault="00963BD3" w:rsidP="00963BD3">
      <w:pPr>
        <w:pStyle w:val="Copyright"/>
        <w:rPr>
          <w:sz w:val="18"/>
          <w:szCs w:val="24"/>
        </w:rPr>
      </w:pPr>
      <w:r w:rsidRPr="004E4091">
        <w:rPr>
          <w:sz w:val="18"/>
          <w:szCs w:val="24"/>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552F4CD1" w14:textId="77777777" w:rsidR="00963BD3" w:rsidRPr="004E4091" w:rsidRDefault="00963BD3" w:rsidP="00963BD3">
      <w:pPr>
        <w:pStyle w:val="Copyright"/>
        <w:rPr>
          <w:sz w:val="18"/>
          <w:szCs w:val="24"/>
        </w:rPr>
      </w:pPr>
      <w:r w:rsidRPr="004E4091">
        <w:rPr>
          <w:sz w:val="18"/>
          <w:szCs w:val="24"/>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12A2BEC7" w14:textId="77777777" w:rsidR="00963BD3" w:rsidRPr="004E4091" w:rsidRDefault="00963BD3" w:rsidP="00963BD3">
      <w:pPr>
        <w:pStyle w:val="Copyright"/>
        <w:rPr>
          <w:sz w:val="18"/>
          <w:szCs w:val="24"/>
        </w:rPr>
      </w:pPr>
    </w:p>
    <w:p w14:paraId="087D8B66" w14:textId="77777777" w:rsidR="00963BD3" w:rsidRPr="004E4091" w:rsidRDefault="00963BD3" w:rsidP="00963BD3">
      <w:pPr>
        <w:pStyle w:val="Copyright"/>
        <w:rPr>
          <w:sz w:val="18"/>
          <w:szCs w:val="24"/>
        </w:rPr>
      </w:pPr>
      <w:r w:rsidRPr="004E4091">
        <w:rPr>
          <w:sz w:val="18"/>
          <w:szCs w:val="24"/>
        </w:rPr>
        <w:t>For more information, see Use of Microsoft Copyrighted Content at</w:t>
      </w:r>
      <w:r w:rsidRPr="004E4091">
        <w:rPr>
          <w:sz w:val="18"/>
          <w:szCs w:val="24"/>
        </w:rPr>
        <w:br/>
      </w:r>
      <w:hyperlink r:id="rId19" w:history="1">
        <w:r w:rsidRPr="004E4091">
          <w:rPr>
            <w:rStyle w:val="Hyperlink"/>
            <w:sz w:val="18"/>
            <w:szCs w:val="24"/>
          </w:rPr>
          <w:t>http://www.microsoft.com/en-us/legal/intellectualproperty/Permissions/default.aspx</w:t>
        </w:r>
      </w:hyperlink>
    </w:p>
    <w:p w14:paraId="535976E2" w14:textId="77777777" w:rsidR="00963BD3" w:rsidRPr="004E4091" w:rsidRDefault="00963BD3" w:rsidP="00963BD3">
      <w:pPr>
        <w:pStyle w:val="Copyright"/>
        <w:rPr>
          <w:sz w:val="18"/>
          <w:szCs w:val="24"/>
        </w:rPr>
      </w:pPr>
    </w:p>
    <w:p w14:paraId="7CF8CA20" w14:textId="01E1128C" w:rsidR="00E93278" w:rsidRPr="00963BD3" w:rsidRDefault="001A0D46" w:rsidP="00963BD3">
      <w:pPr>
        <w:pStyle w:val="Copyright"/>
        <w:rPr>
          <w:sz w:val="18"/>
          <w:szCs w:val="24"/>
        </w:rPr>
      </w:pPr>
      <w:r>
        <w:rPr>
          <w:sz w:val="18"/>
          <w:szCs w:val="24"/>
        </w:rPr>
        <w:t xml:space="preserve">Azure, </w:t>
      </w:r>
      <w:r w:rsidR="00963BD3" w:rsidRPr="004E4091">
        <w:rPr>
          <w:sz w:val="18"/>
          <w:szCs w:val="24"/>
        </w:rPr>
        <w:t xml:space="preserve">Microsoft, </w:t>
      </w:r>
      <w:r>
        <w:rPr>
          <w:sz w:val="18"/>
          <w:szCs w:val="24"/>
        </w:rPr>
        <w:t>SQL Server, and Visual Studio</w:t>
      </w:r>
      <w:r w:rsidR="00963BD3" w:rsidRPr="004E4091">
        <w:rPr>
          <w:sz w:val="18"/>
          <w:szCs w:val="24"/>
        </w:rPr>
        <w:t xml:space="preserve">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6F6F39F7" w14:textId="77777777" w:rsidR="00E93278" w:rsidRDefault="00E93278" w:rsidP="00E93278">
      <w:pPr>
        <w:pStyle w:val="Legalese"/>
      </w:pPr>
    </w:p>
    <w:p w14:paraId="190F9AD0" w14:textId="77777777" w:rsidR="00E93278" w:rsidRPr="00E93278" w:rsidRDefault="00E93278" w:rsidP="00E93278">
      <w:pPr>
        <w:pStyle w:val="Legalese"/>
      </w:pPr>
    </w:p>
    <w:p w14:paraId="06B2EE90" w14:textId="77777777" w:rsidR="00DB0BD2" w:rsidRPr="00DB0BD2" w:rsidRDefault="00DB0BD2" w:rsidP="00DB0BD2"/>
    <w:p w14:paraId="1976CB5A" w14:textId="77777777" w:rsidR="00DB0BD2" w:rsidRPr="00DB0BD2" w:rsidRDefault="00DB0BD2" w:rsidP="00DB0BD2">
      <w:pPr>
        <w:sectPr w:rsidR="00DB0BD2" w:rsidRPr="00DB0BD2" w:rsidSect="00173DFC">
          <w:pgSz w:w="12240" w:h="15840" w:code="1"/>
          <w:pgMar w:top="1440" w:right="1800" w:bottom="1440" w:left="1440" w:header="720" w:footer="432" w:gutter="0"/>
          <w:cols w:space="720"/>
          <w:titlePg/>
          <w:docGrid w:linePitch="360"/>
        </w:sectPr>
      </w:pPr>
    </w:p>
    <w:bookmarkStart w:id="1" w:name="_Toc297105304" w:displacedByCustomXml="next"/>
    <w:bookmarkStart w:id="2" w:name="_Toc139350752" w:displacedByCustomXml="next"/>
    <w:bookmarkStart w:id="3" w:name="_Toc124148470" w:displacedByCustomXml="next"/>
    <w:sdt>
      <w:sdtPr>
        <w:rPr>
          <w:rFonts w:ascii="Times New Roman" w:eastAsia="MS Mincho" w:hAnsi="Times New Roman" w:cs="Times New Roman"/>
          <w:b/>
          <w:bCs w:val="0"/>
          <w:color w:val="auto"/>
          <w:sz w:val="22"/>
          <w:szCs w:val="22"/>
          <w:lang w:eastAsia="ja-JP"/>
        </w:rPr>
        <w:id w:val="-603649330"/>
        <w:docPartObj>
          <w:docPartGallery w:val="Table of Contents"/>
          <w:docPartUnique/>
        </w:docPartObj>
      </w:sdtPr>
      <w:sdtEndPr>
        <w:rPr>
          <w:rFonts w:ascii="Segoe UI" w:hAnsi="Segoe UI"/>
          <w:b w:val="0"/>
          <w:noProof/>
          <w:color w:val="404040" w:themeColor="text1" w:themeTint="BF"/>
          <w:sz w:val="21"/>
        </w:rPr>
      </w:sdtEndPr>
      <w:sdtContent>
        <w:p w14:paraId="7D6408A5" w14:textId="77777777" w:rsidR="0084020F" w:rsidRDefault="0084020F">
          <w:pPr>
            <w:pStyle w:val="TOCHeading"/>
          </w:pPr>
          <w:r>
            <w:t>Contents</w:t>
          </w:r>
        </w:p>
        <w:p w14:paraId="1987E3A5" w14:textId="38A24748" w:rsidR="00871C30" w:rsidRDefault="0084020F">
          <w:pPr>
            <w:pStyle w:val="TOC1"/>
            <w:rPr>
              <w:rFonts w:asciiTheme="minorHAnsi" w:eastAsiaTheme="minorEastAsia" w:hAnsiTheme="minorHAnsi" w:cstheme="minorBidi"/>
              <w:b w:val="0"/>
              <w:bCs w:val="0"/>
              <w:caps w:val="0"/>
              <w:color w:val="auto"/>
              <w:sz w:val="22"/>
              <w:szCs w:val="22"/>
              <w:lang w:eastAsia="en-US"/>
            </w:rPr>
          </w:pPr>
          <w:r>
            <w:rPr>
              <w:rFonts w:asciiTheme="minorHAnsi" w:hAnsiTheme="minorHAnsi"/>
              <w:b w:val="0"/>
              <w:bCs w:val="0"/>
              <w:smallCaps/>
              <w:noProof w:val="0"/>
            </w:rPr>
            <w:fldChar w:fldCharType="begin"/>
          </w:r>
          <w:r>
            <w:instrText xml:space="preserve"> TOC \o "1-3" \h \z \u </w:instrText>
          </w:r>
          <w:r>
            <w:rPr>
              <w:rFonts w:asciiTheme="minorHAnsi" w:hAnsiTheme="minorHAnsi"/>
              <w:b w:val="0"/>
              <w:bCs w:val="0"/>
              <w:smallCaps/>
              <w:noProof w:val="0"/>
            </w:rPr>
            <w:fldChar w:fldCharType="separate"/>
          </w:r>
          <w:hyperlink w:anchor="_Toc480185374" w:history="1">
            <w:r w:rsidR="00871C30" w:rsidRPr="00950B01">
              <w:rPr>
                <w:rStyle w:val="Hyperlink"/>
              </w:rPr>
              <w:t>Lab 2: Creating Model</w:t>
            </w:r>
            <w:r w:rsidR="00871C30">
              <w:rPr>
                <w:webHidden/>
              </w:rPr>
              <w:tab/>
            </w:r>
            <w:r w:rsidR="00871C30">
              <w:rPr>
                <w:webHidden/>
              </w:rPr>
              <w:fldChar w:fldCharType="begin"/>
            </w:r>
            <w:r w:rsidR="00871C30">
              <w:rPr>
                <w:webHidden/>
              </w:rPr>
              <w:instrText xml:space="preserve"> PAGEREF _Toc480185374 \h </w:instrText>
            </w:r>
            <w:r w:rsidR="00871C30">
              <w:rPr>
                <w:webHidden/>
              </w:rPr>
            </w:r>
            <w:r w:rsidR="00871C30">
              <w:rPr>
                <w:webHidden/>
              </w:rPr>
              <w:fldChar w:fldCharType="separate"/>
            </w:r>
            <w:r w:rsidR="00681787">
              <w:rPr>
                <w:webHidden/>
              </w:rPr>
              <w:t>1</w:t>
            </w:r>
            <w:r w:rsidR="00871C30">
              <w:rPr>
                <w:webHidden/>
              </w:rPr>
              <w:fldChar w:fldCharType="end"/>
            </w:r>
          </w:hyperlink>
        </w:p>
        <w:p w14:paraId="0D34F9A0" w14:textId="2CDC58C9" w:rsidR="00871C30" w:rsidRDefault="00AA6D83">
          <w:pPr>
            <w:pStyle w:val="TOC2"/>
            <w:tabs>
              <w:tab w:val="right" w:leader="dot" w:pos="8630"/>
            </w:tabs>
            <w:rPr>
              <w:rFonts w:asciiTheme="minorHAnsi" w:eastAsiaTheme="minorEastAsia" w:hAnsiTheme="minorHAnsi" w:cstheme="minorBidi"/>
              <w:smallCaps w:val="0"/>
              <w:noProof/>
              <w:sz w:val="22"/>
              <w:szCs w:val="22"/>
              <w:lang w:eastAsia="en-US"/>
            </w:rPr>
          </w:pPr>
          <w:hyperlink w:anchor="_Toc480185375" w:history="1">
            <w:r w:rsidR="00871C30" w:rsidRPr="00950B01">
              <w:rPr>
                <w:rStyle w:val="Hyperlink"/>
                <w:noProof/>
              </w:rPr>
              <w:t>Exercise 1: Create MyShuttle Model</w:t>
            </w:r>
            <w:r w:rsidR="00871C30">
              <w:rPr>
                <w:noProof/>
                <w:webHidden/>
              </w:rPr>
              <w:tab/>
            </w:r>
            <w:r w:rsidR="00871C30">
              <w:rPr>
                <w:noProof/>
                <w:webHidden/>
              </w:rPr>
              <w:fldChar w:fldCharType="begin"/>
            </w:r>
            <w:r w:rsidR="00871C30">
              <w:rPr>
                <w:noProof/>
                <w:webHidden/>
              </w:rPr>
              <w:instrText xml:space="preserve"> PAGEREF _Toc480185375 \h </w:instrText>
            </w:r>
            <w:r w:rsidR="00871C30">
              <w:rPr>
                <w:noProof/>
                <w:webHidden/>
              </w:rPr>
            </w:r>
            <w:r w:rsidR="00871C30">
              <w:rPr>
                <w:noProof/>
                <w:webHidden/>
              </w:rPr>
              <w:fldChar w:fldCharType="separate"/>
            </w:r>
            <w:r w:rsidR="00681787">
              <w:rPr>
                <w:noProof/>
                <w:webHidden/>
              </w:rPr>
              <w:t>5</w:t>
            </w:r>
            <w:r w:rsidR="00871C30">
              <w:rPr>
                <w:noProof/>
                <w:webHidden/>
              </w:rPr>
              <w:fldChar w:fldCharType="end"/>
            </w:r>
          </w:hyperlink>
        </w:p>
        <w:p w14:paraId="445929F2" w14:textId="67BE4329" w:rsidR="00871C30" w:rsidRDefault="00AA6D83">
          <w:pPr>
            <w:pStyle w:val="TOC2"/>
            <w:tabs>
              <w:tab w:val="right" w:leader="dot" w:pos="8630"/>
            </w:tabs>
            <w:rPr>
              <w:rFonts w:asciiTheme="minorHAnsi" w:eastAsiaTheme="minorEastAsia" w:hAnsiTheme="minorHAnsi" w:cstheme="minorBidi"/>
              <w:smallCaps w:val="0"/>
              <w:noProof/>
              <w:sz w:val="22"/>
              <w:szCs w:val="22"/>
              <w:lang w:eastAsia="en-US"/>
            </w:rPr>
          </w:pPr>
          <w:hyperlink w:anchor="_Toc480185376" w:history="1">
            <w:r w:rsidR="00871C30" w:rsidRPr="00950B01">
              <w:rPr>
                <w:rStyle w:val="Hyperlink"/>
                <w:noProof/>
              </w:rPr>
              <w:t>Exercise 2: Implement MyShuttle Data CRUD Logic</w:t>
            </w:r>
            <w:r w:rsidR="00871C30">
              <w:rPr>
                <w:noProof/>
                <w:webHidden/>
              </w:rPr>
              <w:tab/>
            </w:r>
            <w:r w:rsidR="00871C30">
              <w:rPr>
                <w:noProof/>
                <w:webHidden/>
              </w:rPr>
              <w:fldChar w:fldCharType="begin"/>
            </w:r>
            <w:r w:rsidR="00871C30">
              <w:rPr>
                <w:noProof/>
                <w:webHidden/>
              </w:rPr>
              <w:instrText xml:space="preserve"> PAGEREF _Toc480185376 \h </w:instrText>
            </w:r>
            <w:r w:rsidR="00871C30">
              <w:rPr>
                <w:noProof/>
                <w:webHidden/>
              </w:rPr>
            </w:r>
            <w:r w:rsidR="00871C30">
              <w:rPr>
                <w:noProof/>
                <w:webHidden/>
              </w:rPr>
              <w:fldChar w:fldCharType="separate"/>
            </w:r>
            <w:r w:rsidR="00681787">
              <w:rPr>
                <w:noProof/>
                <w:webHidden/>
              </w:rPr>
              <w:t>15</w:t>
            </w:r>
            <w:r w:rsidR="00871C30">
              <w:rPr>
                <w:noProof/>
                <w:webHidden/>
              </w:rPr>
              <w:fldChar w:fldCharType="end"/>
            </w:r>
          </w:hyperlink>
        </w:p>
        <w:p w14:paraId="2BAAF2F2" w14:textId="3100A0E5" w:rsidR="00871C30" w:rsidRDefault="00AA6D83">
          <w:pPr>
            <w:pStyle w:val="TOC2"/>
            <w:tabs>
              <w:tab w:val="right" w:leader="dot" w:pos="8630"/>
            </w:tabs>
            <w:rPr>
              <w:rFonts w:asciiTheme="minorHAnsi" w:eastAsiaTheme="minorEastAsia" w:hAnsiTheme="minorHAnsi" w:cstheme="minorBidi"/>
              <w:smallCaps w:val="0"/>
              <w:noProof/>
              <w:sz w:val="22"/>
              <w:szCs w:val="22"/>
              <w:lang w:eastAsia="en-US"/>
            </w:rPr>
          </w:pPr>
          <w:hyperlink w:anchor="_Toc480185377" w:history="1">
            <w:r w:rsidR="00871C30" w:rsidRPr="00950B01">
              <w:rPr>
                <w:rStyle w:val="Hyperlink"/>
                <w:noProof/>
              </w:rPr>
              <w:t>Exercise 3: Perform Unit Testing</w:t>
            </w:r>
            <w:r w:rsidR="00871C30">
              <w:rPr>
                <w:noProof/>
                <w:webHidden/>
              </w:rPr>
              <w:tab/>
            </w:r>
            <w:r w:rsidR="00871C30">
              <w:rPr>
                <w:noProof/>
                <w:webHidden/>
              </w:rPr>
              <w:fldChar w:fldCharType="begin"/>
            </w:r>
            <w:r w:rsidR="00871C30">
              <w:rPr>
                <w:noProof/>
                <w:webHidden/>
              </w:rPr>
              <w:instrText xml:space="preserve"> PAGEREF _Toc480185377 \h </w:instrText>
            </w:r>
            <w:r w:rsidR="00871C30">
              <w:rPr>
                <w:noProof/>
                <w:webHidden/>
              </w:rPr>
            </w:r>
            <w:r w:rsidR="00871C30">
              <w:rPr>
                <w:noProof/>
                <w:webHidden/>
              </w:rPr>
              <w:fldChar w:fldCharType="separate"/>
            </w:r>
            <w:r w:rsidR="00681787">
              <w:rPr>
                <w:noProof/>
                <w:webHidden/>
              </w:rPr>
              <w:t>22</w:t>
            </w:r>
            <w:r w:rsidR="00871C30">
              <w:rPr>
                <w:noProof/>
                <w:webHidden/>
              </w:rPr>
              <w:fldChar w:fldCharType="end"/>
            </w:r>
          </w:hyperlink>
        </w:p>
        <w:p w14:paraId="4448A5A2" w14:textId="2F9C4821" w:rsidR="0084020F" w:rsidRDefault="0084020F">
          <w:r>
            <w:rPr>
              <w:b/>
              <w:bCs/>
              <w:noProof/>
            </w:rPr>
            <w:fldChar w:fldCharType="end"/>
          </w:r>
        </w:p>
      </w:sdtContent>
    </w:sdt>
    <w:p w14:paraId="6757E29B" w14:textId="77777777" w:rsidR="00173DFC" w:rsidRDefault="00173DFC" w:rsidP="0084020F">
      <w:pPr>
        <w:pStyle w:val="DocumentTitle"/>
        <w:rPr>
          <w:b/>
          <w:bCs w:val="0"/>
          <w:szCs w:val="32"/>
        </w:rPr>
        <w:sectPr w:rsidR="00173DFC" w:rsidSect="00F453F2">
          <w:headerReference w:type="even" r:id="rId20"/>
          <w:headerReference w:type="default" r:id="rId21"/>
          <w:headerReference w:type="first" r:id="rId22"/>
          <w:footerReference w:type="first" r:id="rId23"/>
          <w:type w:val="oddPage"/>
          <w:pgSz w:w="12240" w:h="15840" w:code="1"/>
          <w:pgMar w:top="1440" w:right="1800" w:bottom="1440" w:left="1800" w:header="720" w:footer="720" w:gutter="0"/>
          <w:cols w:space="720"/>
          <w:docGrid w:linePitch="360"/>
        </w:sectPr>
      </w:pPr>
    </w:p>
    <w:p w14:paraId="52169DCD" w14:textId="1E2313FE" w:rsidR="00D41E87" w:rsidRPr="007A10A2" w:rsidRDefault="00400C8E" w:rsidP="007A10A2">
      <w:pPr>
        <w:pStyle w:val="Heading1"/>
      </w:pPr>
      <w:bookmarkStart w:id="4" w:name="_Toc480185374"/>
      <w:bookmarkEnd w:id="1"/>
      <w:r w:rsidRPr="007A10A2">
        <w:lastRenderedPageBreak/>
        <w:t xml:space="preserve">Lab </w:t>
      </w:r>
      <w:r w:rsidR="00D20281" w:rsidRPr="007A10A2">
        <w:t>2</w:t>
      </w:r>
      <w:r w:rsidRPr="007A10A2">
        <w:t xml:space="preserve">: </w:t>
      </w:r>
      <w:r w:rsidR="00C92A60" w:rsidRPr="007A10A2">
        <w:t>Creating Model</w:t>
      </w:r>
      <w:bookmarkEnd w:id="4"/>
      <w:r w:rsidR="003E1460" w:rsidRPr="007A10A2">
        <w:t xml:space="preserve"> </w:t>
      </w:r>
    </w:p>
    <w:p w14:paraId="48B0B2D7" w14:textId="62516DFA" w:rsidR="00D41E87" w:rsidRPr="007A10A2" w:rsidRDefault="00D41E87" w:rsidP="007A10A2">
      <w:pPr>
        <w:pStyle w:val="Heading4"/>
      </w:pPr>
      <w:r w:rsidRPr="007A10A2">
        <w:t>Introduction</w:t>
      </w:r>
      <w:r w:rsidR="003E1460" w:rsidRPr="007A10A2">
        <w:t xml:space="preserve"> </w:t>
      </w:r>
    </w:p>
    <w:p w14:paraId="22C70A21" w14:textId="41DC9620" w:rsidR="0075077C" w:rsidRDefault="002F7D98" w:rsidP="007A10A2">
      <w:r w:rsidRPr="002F7D98">
        <w:t>MyShuttle is a B2B highly scalable multi</w:t>
      </w:r>
      <w:r w:rsidR="00B17113">
        <w:t>-</w:t>
      </w:r>
      <w:r w:rsidRPr="002F7D98">
        <w:t xml:space="preserve">tenant </w:t>
      </w:r>
      <w:r w:rsidR="00B17113">
        <w:t>software as a service (</w:t>
      </w:r>
      <w:r w:rsidRPr="002F7D98">
        <w:t>SaaS</w:t>
      </w:r>
      <w:r w:rsidR="00B17113">
        <w:t>)</w:t>
      </w:r>
      <w:r w:rsidRPr="002F7D98">
        <w:t xml:space="preserve"> solution that targets corporate scenarios in which carrier companies offer transport services to enterprise customers.</w:t>
      </w:r>
    </w:p>
    <w:p w14:paraId="2636317E" w14:textId="683ABA0E" w:rsidR="007A10A2" w:rsidRDefault="007A10A2" w:rsidP="007A10A2">
      <w:pPr>
        <w:pStyle w:val="Art"/>
      </w:pPr>
      <w:r>
        <w:rPr>
          <w:noProof/>
          <w:lang w:eastAsia="en-US"/>
        </w:rPr>
        <w:drawing>
          <wp:inline distT="0" distB="0" distL="0" distR="0" wp14:anchorId="152CA5F6" wp14:editId="1B4A4BF3">
            <wp:extent cx="4859020" cy="1884045"/>
            <wp:effectExtent l="19050" t="19050" r="17780"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9020" cy="1884045"/>
                    </a:xfrm>
                    <a:prstGeom prst="rect">
                      <a:avLst/>
                    </a:prstGeom>
                    <a:noFill/>
                    <a:ln>
                      <a:solidFill>
                        <a:schemeClr val="bg1">
                          <a:lumMod val="85000"/>
                        </a:schemeClr>
                      </a:solidFill>
                    </a:ln>
                  </pic:spPr>
                </pic:pic>
              </a:graphicData>
            </a:graphic>
          </wp:inline>
        </w:drawing>
      </w:r>
    </w:p>
    <w:p w14:paraId="73B50C5D" w14:textId="1CE3A239" w:rsidR="002F7D98" w:rsidRDefault="002F7D98" w:rsidP="007A10A2">
      <w:r>
        <w:t>T</w:t>
      </w:r>
      <w:r w:rsidRPr="002F7D98">
        <w:t>his multi-tenant SaaS system would allow any number of carrier companies who must be syndicated with the system, to provide their services (cabs/shuttles) dir</w:t>
      </w:r>
      <w:r>
        <w:t>ectly to any number of customer-</w:t>
      </w:r>
      <w:r w:rsidRPr="002F7D98">
        <w:t>enterprises/companies who would also be registered in the MyShuttle.biz s</w:t>
      </w:r>
      <w:r>
        <w:t>ystem. The final outcome is that</w:t>
      </w:r>
      <w:r w:rsidRPr="002F7D98">
        <w:t xml:space="preserve"> any employee in those customer companies would be able to request a cab/shuttle at any time in any place/city without worrying about how to pay. Everything would take place between their company and the carrier company </w:t>
      </w:r>
      <w:r>
        <w:t>for that ride.</w:t>
      </w:r>
    </w:p>
    <w:p w14:paraId="25B136DC" w14:textId="2F461222" w:rsidR="00314241" w:rsidRDefault="00314241" w:rsidP="007A10A2">
      <w:r w:rsidRPr="00314241">
        <w:t>The global scenario is described in the following image</w:t>
      </w:r>
      <w:r>
        <w:t>:</w:t>
      </w:r>
    </w:p>
    <w:p w14:paraId="2E326184" w14:textId="215B9F2E" w:rsidR="007A10A2" w:rsidRDefault="007A10A2" w:rsidP="007A10A2">
      <w:pPr>
        <w:pStyle w:val="Art"/>
      </w:pPr>
      <w:r>
        <w:rPr>
          <w:noProof/>
          <w:lang w:eastAsia="en-US"/>
        </w:rPr>
        <w:drawing>
          <wp:inline distT="0" distB="0" distL="0" distR="0" wp14:anchorId="136F7A13" wp14:editId="2A73B7A2">
            <wp:extent cx="4859020" cy="2719070"/>
            <wp:effectExtent l="19050" t="19050" r="17780"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9020" cy="2719070"/>
                    </a:xfrm>
                    <a:prstGeom prst="rect">
                      <a:avLst/>
                    </a:prstGeom>
                    <a:noFill/>
                    <a:ln>
                      <a:solidFill>
                        <a:schemeClr val="bg1">
                          <a:lumMod val="85000"/>
                        </a:schemeClr>
                      </a:solidFill>
                    </a:ln>
                  </pic:spPr>
                </pic:pic>
              </a:graphicData>
            </a:graphic>
          </wp:inline>
        </w:drawing>
      </w:r>
    </w:p>
    <w:p w14:paraId="1C18388C" w14:textId="77777777" w:rsidR="00314241" w:rsidRDefault="00314241" w:rsidP="0075077C"/>
    <w:p w14:paraId="47344A66" w14:textId="0C45AFCE" w:rsidR="002F7D98" w:rsidRDefault="00314241" w:rsidP="007A10A2">
      <w:r>
        <w:lastRenderedPageBreak/>
        <w:t>There are two web applications in the above scenario:</w:t>
      </w:r>
    </w:p>
    <w:p w14:paraId="4FB391AB" w14:textId="524D4784" w:rsidR="00314241" w:rsidRPr="007A10A2" w:rsidRDefault="00314241" w:rsidP="007A10A2">
      <w:pPr>
        <w:rPr>
          <w:b/>
        </w:rPr>
      </w:pPr>
      <w:r w:rsidRPr="007A10A2">
        <w:rPr>
          <w:b/>
        </w:rPr>
        <w:t>Public Website:</w:t>
      </w:r>
      <w:r w:rsidR="001B26B9" w:rsidRPr="007A10A2">
        <w:rPr>
          <w:b/>
        </w:rPr>
        <w:t xml:space="preserve"> </w:t>
      </w:r>
    </w:p>
    <w:p w14:paraId="7306E8C1" w14:textId="7DFA5C9A" w:rsidR="00314241" w:rsidRDefault="00314241" w:rsidP="00314241">
      <w:r>
        <w:t xml:space="preserve">It is a typical public </w:t>
      </w:r>
      <w:r w:rsidR="00B17113">
        <w:t>web</w:t>
      </w:r>
      <w:r>
        <w:t>site. It</w:t>
      </w:r>
      <w:r w:rsidRPr="00314241">
        <w:t>s main purpose is to show information about the business but in a modern and clean way.</w:t>
      </w:r>
      <w:r>
        <w:t xml:space="preserve"> I</w:t>
      </w:r>
      <w:r w:rsidRPr="00314241">
        <w:t>t provides a responsive design and even if you resize the browser, you can see how it would also be perfectly valid for mob</w:t>
      </w:r>
      <w:r w:rsidR="00B17113">
        <w:t>ile devices, like a smart</w:t>
      </w:r>
      <w:r>
        <w:t>phone.</w:t>
      </w:r>
    </w:p>
    <w:p w14:paraId="065EF9C8" w14:textId="7CE37E33" w:rsidR="007A10A2" w:rsidRDefault="007A10A2" w:rsidP="007A10A2">
      <w:pPr>
        <w:pStyle w:val="Art"/>
      </w:pPr>
      <w:r>
        <w:rPr>
          <w:noProof/>
          <w:lang w:eastAsia="en-US"/>
        </w:rPr>
        <w:drawing>
          <wp:inline distT="0" distB="0" distL="0" distR="0" wp14:anchorId="25033562" wp14:editId="2FABA36D">
            <wp:extent cx="3914140" cy="3420110"/>
            <wp:effectExtent l="19050" t="19050" r="10160"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4140" cy="3420110"/>
                    </a:xfrm>
                    <a:prstGeom prst="rect">
                      <a:avLst/>
                    </a:prstGeom>
                    <a:noFill/>
                    <a:ln>
                      <a:solidFill>
                        <a:schemeClr val="bg1">
                          <a:lumMod val="85000"/>
                        </a:schemeClr>
                      </a:solidFill>
                    </a:ln>
                  </pic:spPr>
                </pic:pic>
              </a:graphicData>
            </a:graphic>
          </wp:inline>
        </w:drawing>
      </w:r>
    </w:p>
    <w:p w14:paraId="3E6D6F87" w14:textId="090513F2" w:rsidR="007A10A2" w:rsidRDefault="007A10A2" w:rsidP="007A10A2">
      <w:pPr>
        <w:pStyle w:val="Art"/>
      </w:pPr>
    </w:p>
    <w:p w14:paraId="22DAD95F" w14:textId="68D5927A" w:rsidR="007A10A2" w:rsidRDefault="007A10A2" w:rsidP="007A10A2">
      <w:pPr>
        <w:pStyle w:val="Art"/>
      </w:pPr>
      <w:r w:rsidRPr="007A10A2">
        <w:rPr>
          <w:noProof/>
          <w:lang w:eastAsia="en-US"/>
        </w:rPr>
        <w:drawing>
          <wp:inline distT="0" distB="0" distL="0" distR="0" wp14:anchorId="179FCBCE" wp14:editId="167EA90D">
            <wp:extent cx="3499485" cy="2895600"/>
            <wp:effectExtent l="19050" t="19050" r="2476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9485" cy="2895600"/>
                    </a:xfrm>
                    <a:prstGeom prst="rect">
                      <a:avLst/>
                    </a:prstGeom>
                    <a:noFill/>
                    <a:ln>
                      <a:solidFill>
                        <a:schemeClr val="bg1">
                          <a:lumMod val="85000"/>
                        </a:schemeClr>
                      </a:solidFill>
                    </a:ln>
                  </pic:spPr>
                </pic:pic>
              </a:graphicData>
            </a:graphic>
          </wp:inline>
        </w:drawing>
      </w:r>
    </w:p>
    <w:p w14:paraId="05BDBF6D" w14:textId="306EB059" w:rsidR="00314241" w:rsidRDefault="00314241" w:rsidP="00314241"/>
    <w:p w14:paraId="2814D14D" w14:textId="31B11F5A" w:rsidR="00314241" w:rsidRPr="001B26B9" w:rsidRDefault="00314241" w:rsidP="00314241">
      <w:pPr>
        <w:rPr>
          <w:b/>
        </w:rPr>
      </w:pPr>
      <w:r w:rsidRPr="001B26B9">
        <w:rPr>
          <w:b/>
        </w:rPr>
        <w:lastRenderedPageBreak/>
        <w:t>Private Web Application:</w:t>
      </w:r>
    </w:p>
    <w:p w14:paraId="4AAF6003" w14:textId="7076D229" w:rsidR="001B26B9" w:rsidRDefault="007338C8" w:rsidP="007338C8">
      <w:r w:rsidRPr="007338C8">
        <w:t>The second application is a Web</w:t>
      </w:r>
      <w:r>
        <w:t xml:space="preserve"> Single Page Application</w:t>
      </w:r>
      <w:r w:rsidRPr="007338C8">
        <w:t xml:space="preserve"> </w:t>
      </w:r>
      <w:r>
        <w:t>(</w:t>
      </w:r>
      <w:r w:rsidRPr="007338C8">
        <w:t>SPA</w:t>
      </w:r>
      <w:r>
        <w:t>),</w:t>
      </w:r>
      <w:r w:rsidRPr="007338C8">
        <w:t xml:space="preserve"> which you can access by </w:t>
      </w:r>
      <w:r>
        <w:t xml:space="preserve">logging </w:t>
      </w:r>
      <w:r w:rsidR="00B17113">
        <w:t>in from the public web</w:t>
      </w:r>
      <w:r w:rsidRPr="007338C8">
        <w:t xml:space="preserve">site. </w:t>
      </w:r>
      <w:r w:rsidR="001B26B9">
        <w:t xml:space="preserve">However, </w:t>
      </w:r>
      <w:r w:rsidRPr="007338C8">
        <w:t xml:space="preserve">in reality </w:t>
      </w:r>
      <w:r w:rsidR="001B26B9">
        <w:t xml:space="preserve">it is </w:t>
      </w:r>
      <w:r w:rsidRPr="007338C8">
        <w:t xml:space="preserve">like a different web application, simulating a private web application especially made for the Carriers’ administrators. </w:t>
      </w:r>
    </w:p>
    <w:p w14:paraId="550B56A5" w14:textId="67B9876B" w:rsidR="007338C8" w:rsidRDefault="001B26B9" w:rsidP="007338C8">
      <w:r>
        <w:t>T</w:t>
      </w:r>
      <w:r w:rsidR="007338C8" w:rsidRPr="007338C8">
        <w:t>his application is a data-driven and CRUD app so you can create and update info</w:t>
      </w:r>
      <w:r w:rsidR="00B17113">
        <w:t>rmation</w:t>
      </w:r>
      <w:r w:rsidR="007338C8" w:rsidRPr="007338C8">
        <w:t xml:space="preserve"> about your drivers, vehicles, etc.</w:t>
      </w:r>
      <w:r w:rsidR="007338C8">
        <w:t xml:space="preserve"> This application consumes the </w:t>
      </w:r>
      <w:r w:rsidR="00BF42E2">
        <w:t>ASP.NET Core</w:t>
      </w:r>
      <w:r w:rsidR="007338C8" w:rsidRPr="007338C8">
        <w:t xml:space="preserve"> Web API Services</w:t>
      </w:r>
      <w:r w:rsidR="007338C8">
        <w:t xml:space="preserve"> using client-side frameworks.</w:t>
      </w:r>
    </w:p>
    <w:p w14:paraId="03D3362A" w14:textId="1092666F" w:rsidR="007A10A2" w:rsidRDefault="007A10A2" w:rsidP="007A10A2">
      <w:pPr>
        <w:pStyle w:val="Art"/>
      </w:pPr>
      <w:r>
        <w:rPr>
          <w:noProof/>
          <w:lang w:eastAsia="en-US"/>
        </w:rPr>
        <w:drawing>
          <wp:inline distT="0" distB="0" distL="0" distR="0" wp14:anchorId="2C80BA5F" wp14:editId="1CB936F2">
            <wp:extent cx="3841115" cy="3505200"/>
            <wp:effectExtent l="19050" t="19050" r="2603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1115" cy="3505200"/>
                    </a:xfrm>
                    <a:prstGeom prst="rect">
                      <a:avLst/>
                    </a:prstGeom>
                    <a:noFill/>
                    <a:ln>
                      <a:solidFill>
                        <a:schemeClr val="bg1">
                          <a:lumMod val="85000"/>
                        </a:schemeClr>
                      </a:solidFill>
                    </a:ln>
                  </pic:spPr>
                </pic:pic>
              </a:graphicData>
            </a:graphic>
          </wp:inline>
        </w:drawing>
      </w:r>
    </w:p>
    <w:p w14:paraId="1E9E7165" w14:textId="4D6C1176" w:rsidR="001B26B9" w:rsidRDefault="001B26B9" w:rsidP="001B26B9">
      <w:r>
        <w:t>In this series of labs, you will build the public website and some parts of the private web application above.</w:t>
      </w:r>
    </w:p>
    <w:p w14:paraId="3DC9B520" w14:textId="5BB8B7E9" w:rsidR="00D41E87" w:rsidRPr="00805264" w:rsidRDefault="00D41E87" w:rsidP="00A6097A">
      <w:pPr>
        <w:spacing w:line="276" w:lineRule="auto"/>
        <w:rPr>
          <w:color w:val="808080" w:themeColor="background1" w:themeShade="80"/>
        </w:rPr>
      </w:pPr>
    </w:p>
    <w:p w14:paraId="76F46C06" w14:textId="77777777" w:rsidR="001B26B9" w:rsidRDefault="001B26B9">
      <w:pPr>
        <w:spacing w:after="0" w:line="240" w:lineRule="auto"/>
        <w:ind w:left="0"/>
        <w:rPr>
          <w:rFonts w:ascii="Arial" w:hAnsi="Arial"/>
          <w:b/>
          <w:bCs/>
          <w:sz w:val="24"/>
          <w:szCs w:val="24"/>
        </w:rPr>
      </w:pPr>
      <w:r>
        <w:br w:type="page"/>
      </w:r>
    </w:p>
    <w:p w14:paraId="7E36705A" w14:textId="79BD8717" w:rsidR="00D41E87" w:rsidRPr="007A10A2" w:rsidRDefault="00D41E87" w:rsidP="007A10A2">
      <w:pPr>
        <w:pStyle w:val="Heading4"/>
      </w:pPr>
      <w:r w:rsidRPr="007A10A2">
        <w:lastRenderedPageBreak/>
        <w:t>Objectives</w:t>
      </w:r>
      <w:r w:rsidR="003E1460" w:rsidRPr="007A10A2">
        <w:t xml:space="preserve"> </w:t>
      </w:r>
    </w:p>
    <w:p w14:paraId="43231106" w14:textId="41A1D600" w:rsidR="0075077C" w:rsidRDefault="0075077C" w:rsidP="007A10A2">
      <w:r>
        <w:t>This lab will show you how to:</w:t>
      </w:r>
    </w:p>
    <w:p w14:paraId="3350E65A" w14:textId="4C5819B6" w:rsidR="0075077C" w:rsidRPr="007A10A2" w:rsidRDefault="0075077C" w:rsidP="007A10A2">
      <w:pPr>
        <w:pStyle w:val="Lb1"/>
      </w:pPr>
      <w:r w:rsidRPr="007A10A2">
        <w:t xml:space="preserve">Create a new ASP.NET </w:t>
      </w:r>
      <w:r w:rsidR="00F646ED">
        <w:t>Core</w:t>
      </w:r>
      <w:r w:rsidRPr="007A10A2">
        <w:t xml:space="preserve"> application in </w:t>
      </w:r>
      <w:r w:rsidR="00B17113">
        <w:t xml:space="preserve">Microsoft </w:t>
      </w:r>
      <w:r w:rsidR="00244EC4">
        <w:t>Visual Studio 2017</w:t>
      </w:r>
      <w:r w:rsidR="00B17113">
        <w:t>.</w:t>
      </w:r>
    </w:p>
    <w:p w14:paraId="68D34F3F" w14:textId="4DFF4101" w:rsidR="0075077C" w:rsidRPr="007A10A2" w:rsidRDefault="0075077C" w:rsidP="007A10A2">
      <w:pPr>
        <w:pStyle w:val="Lb1"/>
      </w:pPr>
      <w:r w:rsidRPr="007A10A2">
        <w:t xml:space="preserve">Create Visual Studio projects for </w:t>
      </w:r>
      <w:r w:rsidR="001B26B9" w:rsidRPr="007A10A2">
        <w:t>application model</w:t>
      </w:r>
      <w:r w:rsidR="00B17113">
        <w:t>.</w:t>
      </w:r>
    </w:p>
    <w:p w14:paraId="208DA400" w14:textId="128A14C5" w:rsidR="0010484E" w:rsidRPr="007A10A2" w:rsidRDefault="0075077C" w:rsidP="007A10A2">
      <w:pPr>
        <w:pStyle w:val="Lb1"/>
      </w:pPr>
      <w:r w:rsidRPr="007A10A2">
        <w:t>Create application m</w:t>
      </w:r>
      <w:r w:rsidR="001B26B9" w:rsidRPr="007A10A2">
        <w:t>odel using code-first technique</w:t>
      </w:r>
      <w:r w:rsidR="00B17113">
        <w:t>.</w:t>
      </w:r>
    </w:p>
    <w:p w14:paraId="43249AE3" w14:textId="52A95919" w:rsidR="00D41E87" w:rsidRPr="007A10A2" w:rsidRDefault="008F59DB" w:rsidP="007A10A2">
      <w:pPr>
        <w:pStyle w:val="Heading4"/>
      </w:pPr>
      <w:r>
        <w:t>System Requirements</w:t>
      </w:r>
    </w:p>
    <w:p w14:paraId="0E2758E7" w14:textId="558CD291" w:rsidR="00C92A60" w:rsidRDefault="00C92A60" w:rsidP="007A10A2">
      <w:r>
        <w:t>To complete this lab, you need:</w:t>
      </w:r>
    </w:p>
    <w:p w14:paraId="168A5FE0" w14:textId="58D88B7F" w:rsidR="00C92A60" w:rsidRPr="007A10A2" w:rsidRDefault="00244EC4" w:rsidP="007A10A2">
      <w:pPr>
        <w:pStyle w:val="Lb1"/>
      </w:pPr>
      <w:r>
        <w:t>Micros</w:t>
      </w:r>
      <w:r w:rsidR="007B3101">
        <w:t>o</w:t>
      </w:r>
      <w:r>
        <w:t xml:space="preserve">ft </w:t>
      </w:r>
      <w:r w:rsidR="00C92A60" w:rsidRPr="007A10A2">
        <w:t>Visual Studio 201</w:t>
      </w:r>
      <w:r>
        <w:t>7</w:t>
      </w:r>
      <w:r w:rsidR="007E59A3">
        <w:t>.3 or higher</w:t>
      </w:r>
    </w:p>
    <w:p w14:paraId="7CCE1E21" w14:textId="77777777" w:rsidR="00726CF6" w:rsidRDefault="00726CF6" w:rsidP="00726CF6">
      <w:pPr>
        <w:pStyle w:val="Heading4"/>
        <w:spacing w:after="120" w:line="276" w:lineRule="auto"/>
      </w:pPr>
      <w:r>
        <w:t>Hosted Lab Credentials</w:t>
      </w:r>
    </w:p>
    <w:p w14:paraId="0A66C7B6" w14:textId="7838206D" w:rsidR="00726CF6" w:rsidRDefault="00726CF6" w:rsidP="00726CF6">
      <w:r>
        <w:t xml:space="preserve">If the lab is </w:t>
      </w:r>
      <w:r w:rsidR="002708E7">
        <w:t>performed</w:t>
      </w:r>
      <w:r>
        <w:t xml:space="preserve"> in Microsoft cloud environment, use the following user credentials to sign in:</w:t>
      </w:r>
    </w:p>
    <w:p w14:paraId="24083E00" w14:textId="77777777" w:rsidR="00726CF6" w:rsidRDefault="00726CF6" w:rsidP="00726CF6">
      <w:pPr>
        <w:pStyle w:val="Lb1"/>
      </w:pPr>
      <w:r>
        <w:t xml:space="preserve">Username: </w:t>
      </w:r>
      <w:r w:rsidRPr="00330001">
        <w:rPr>
          <w:rFonts w:ascii="Courier New" w:hAnsi="Courier New" w:cs="Courier New"/>
        </w:rPr>
        <w:t>aspnetuser</w:t>
      </w:r>
    </w:p>
    <w:p w14:paraId="6B3F5845" w14:textId="77777777" w:rsidR="00726CF6" w:rsidRPr="00330001" w:rsidRDefault="00726CF6" w:rsidP="00726CF6">
      <w:pPr>
        <w:pStyle w:val="Lb1"/>
      </w:pPr>
      <w:r>
        <w:t xml:space="preserve">Password: </w:t>
      </w:r>
      <w:r w:rsidRPr="00330001">
        <w:rPr>
          <w:rFonts w:ascii="Courier New" w:hAnsi="Courier New" w:cs="Courier New"/>
        </w:rPr>
        <w:t>@Cir9hvc6!w</w:t>
      </w:r>
    </w:p>
    <w:p w14:paraId="1311F70E" w14:textId="3F54FA2A" w:rsidR="00D41E87" w:rsidRPr="007A10A2" w:rsidRDefault="00D41E87" w:rsidP="007A10A2">
      <w:pPr>
        <w:pStyle w:val="Heading4"/>
      </w:pPr>
      <w:r w:rsidRPr="007A10A2">
        <w:t xml:space="preserve">Estimated </w:t>
      </w:r>
      <w:r w:rsidR="00B17113">
        <w:t>T</w:t>
      </w:r>
      <w:r w:rsidRPr="007A10A2">
        <w:t xml:space="preserve">ime to </w:t>
      </w:r>
      <w:r w:rsidR="00B17113">
        <w:t>C</w:t>
      </w:r>
      <w:r w:rsidRPr="007A10A2">
        <w:t xml:space="preserve">omplete </w:t>
      </w:r>
      <w:r w:rsidR="00B17113">
        <w:t>T</w:t>
      </w:r>
      <w:r w:rsidRPr="007A10A2">
        <w:t xml:space="preserve">his </w:t>
      </w:r>
      <w:r w:rsidR="00B17113">
        <w:t>L</w:t>
      </w:r>
      <w:r w:rsidRPr="007A10A2">
        <w:t>ab</w:t>
      </w:r>
      <w:r w:rsidR="003E1460" w:rsidRPr="007A10A2">
        <w:t xml:space="preserve"> </w:t>
      </w:r>
    </w:p>
    <w:p w14:paraId="333F8E75" w14:textId="38208FC0" w:rsidR="00D41E87" w:rsidRPr="00C92A60" w:rsidRDefault="00C92A60" w:rsidP="007A10A2">
      <w:r>
        <w:t>60</w:t>
      </w:r>
      <w:r w:rsidR="00445EF5" w:rsidRPr="00805264">
        <w:t xml:space="preserve"> </w:t>
      </w:r>
      <w:r w:rsidR="00D41E87" w:rsidRPr="00805264">
        <w:t>minutes</w:t>
      </w:r>
    </w:p>
    <w:p w14:paraId="2848E517" w14:textId="3A6684E0" w:rsidR="00D41E87" w:rsidRPr="007A10A2" w:rsidRDefault="00D41E87" w:rsidP="007A10A2">
      <w:pPr>
        <w:pStyle w:val="Heading4"/>
      </w:pPr>
      <w:r w:rsidRPr="007A10A2">
        <w:t xml:space="preserve">For more </w:t>
      </w:r>
      <w:r w:rsidR="00DF2CC8" w:rsidRPr="007A10A2">
        <w:t>information,</w:t>
      </w:r>
      <w:r w:rsidR="00853DC9" w:rsidRPr="007A10A2">
        <w:t xml:space="preserve"> (if applicable)</w:t>
      </w:r>
      <w:r w:rsidR="003E1460" w:rsidRPr="007A10A2">
        <w:t xml:space="preserve"> </w:t>
      </w:r>
    </w:p>
    <w:p w14:paraId="40E94414" w14:textId="3A0DEAF6" w:rsidR="00C92A60" w:rsidRDefault="00B17113" w:rsidP="007A10A2">
      <w:r>
        <w:t>Refer</w:t>
      </w:r>
      <w:r w:rsidR="00C92A60">
        <w:t xml:space="preserve"> the </w:t>
      </w:r>
      <w:r w:rsidR="009C0EC2">
        <w:t xml:space="preserve">following </w:t>
      </w:r>
      <w:r w:rsidR="00C92A60">
        <w:t xml:space="preserve">blog post </w:t>
      </w:r>
      <w:r w:rsidR="009C0EC2">
        <w:t>t</w:t>
      </w:r>
      <w:r w:rsidR="00C92A60">
        <w:t xml:space="preserve">o see how MyShuttle application </w:t>
      </w:r>
      <w:r w:rsidR="00EB1DCD">
        <w:t xml:space="preserve">interoperates </w:t>
      </w:r>
      <w:r w:rsidR="00C92A60">
        <w:t>with a number of</w:t>
      </w:r>
      <w:r w:rsidR="00101400">
        <w:t xml:space="preserve"> other client-side applications:</w:t>
      </w:r>
    </w:p>
    <w:p w14:paraId="4F5E5C0F" w14:textId="028B644D" w:rsidR="00C92A60" w:rsidRPr="00C92A60" w:rsidRDefault="00AA6D83" w:rsidP="007A10A2">
      <w:hyperlink r:id="rId29" w:history="1">
        <w:r w:rsidR="00C92A60" w:rsidRPr="00186DBC">
          <w:rPr>
            <w:rStyle w:val="Hyperlink"/>
          </w:rPr>
          <w:t>http://blogs.msdn.com/b/cesardelatorre/archive/2014/11/30/myshuttle-biz-demo-apps-from-connect-visual-studio-and-azure-event.aspx</w:t>
        </w:r>
      </w:hyperlink>
      <w:r w:rsidR="00C92A60">
        <w:t xml:space="preserve"> </w:t>
      </w:r>
    </w:p>
    <w:p w14:paraId="20DC133C" w14:textId="77777777" w:rsidR="00CD5DAE" w:rsidRDefault="00CD5DAE">
      <w:pPr>
        <w:spacing w:after="0" w:line="240" w:lineRule="auto"/>
        <w:ind w:left="0"/>
        <w:rPr>
          <w:rFonts w:ascii="Arial" w:hAnsi="Arial"/>
          <w:b/>
          <w:bCs/>
          <w:sz w:val="24"/>
          <w:szCs w:val="24"/>
        </w:rPr>
      </w:pPr>
      <w:r>
        <w:br w:type="page"/>
      </w:r>
    </w:p>
    <w:p w14:paraId="32FD2DBC" w14:textId="609DE2F1" w:rsidR="00D41E87" w:rsidRPr="007A10A2" w:rsidRDefault="00445EF5" w:rsidP="007A10A2">
      <w:pPr>
        <w:pStyle w:val="Heading2TU"/>
      </w:pPr>
      <w:bookmarkStart w:id="5" w:name="_Toc480185375"/>
      <w:r w:rsidRPr="007A10A2">
        <w:lastRenderedPageBreak/>
        <w:t>E</w:t>
      </w:r>
      <w:r w:rsidR="00E91346" w:rsidRPr="007A10A2">
        <w:t>xercise 1</w:t>
      </w:r>
      <w:r w:rsidR="00A569B7" w:rsidRPr="007A10A2">
        <w:t xml:space="preserve">: </w:t>
      </w:r>
      <w:r w:rsidR="00E91346" w:rsidRPr="007A10A2">
        <w:t>Create MyShuttle Model</w:t>
      </w:r>
      <w:bookmarkEnd w:id="5"/>
      <w:r w:rsidR="003E1460" w:rsidRPr="007A10A2">
        <w:t xml:space="preserve"> </w:t>
      </w:r>
    </w:p>
    <w:p w14:paraId="35D05DA3" w14:textId="77777777" w:rsidR="00DF79B6" w:rsidRPr="007A10A2" w:rsidRDefault="00DF79B6" w:rsidP="007A10A2">
      <w:pPr>
        <w:pStyle w:val="Heading4"/>
      </w:pPr>
      <w:r w:rsidRPr="007A10A2">
        <w:t>Objectives</w:t>
      </w:r>
      <w:r w:rsidR="003E1460" w:rsidRPr="007A10A2">
        <w:t xml:space="preserve"> </w:t>
      </w:r>
    </w:p>
    <w:p w14:paraId="732C373A" w14:textId="445D38F1" w:rsidR="00B20711" w:rsidRDefault="00B20711" w:rsidP="007A10A2">
      <w:r>
        <w:t>In this exercise, you will:</w:t>
      </w:r>
    </w:p>
    <w:p w14:paraId="024FA442" w14:textId="1CCB5808" w:rsidR="00B20711" w:rsidRPr="007A10A2" w:rsidRDefault="00B20711" w:rsidP="007A10A2">
      <w:pPr>
        <w:pStyle w:val="Lb1"/>
      </w:pPr>
      <w:r w:rsidRPr="007A10A2">
        <w:t>Create a new Visual Studio solution for MyShuttle application.</w:t>
      </w:r>
    </w:p>
    <w:p w14:paraId="46113281" w14:textId="42FBA0B4" w:rsidR="00B20711" w:rsidRPr="007A10A2" w:rsidRDefault="00B20711" w:rsidP="007A10A2">
      <w:pPr>
        <w:pStyle w:val="Lb1"/>
      </w:pPr>
      <w:r w:rsidRPr="007A10A2">
        <w:t>Create a project to implement MyShuttle model through code</w:t>
      </w:r>
      <w:r w:rsidR="00B17113">
        <w:t>-</w:t>
      </w:r>
      <w:r w:rsidRPr="007A10A2">
        <w:t>first technique</w:t>
      </w:r>
      <w:r w:rsidR="00B17113">
        <w:t>.</w:t>
      </w:r>
    </w:p>
    <w:p w14:paraId="02917DC3" w14:textId="4A510237" w:rsidR="00D41E87" w:rsidRPr="007A10A2" w:rsidRDefault="00D41E87" w:rsidP="007A10A2">
      <w:pPr>
        <w:pStyle w:val="ProcedureHeading0"/>
      </w:pPr>
      <w:r w:rsidRPr="007A10A2">
        <w:t xml:space="preserve">Task </w:t>
      </w:r>
      <w:r w:rsidR="00B20711" w:rsidRPr="007A10A2">
        <w:t xml:space="preserve">1: Create the Visual Studio </w:t>
      </w:r>
      <w:r w:rsidR="00B17113">
        <w:t>S</w:t>
      </w:r>
      <w:r w:rsidR="00B20711" w:rsidRPr="007A10A2">
        <w:t>olution</w:t>
      </w:r>
    </w:p>
    <w:bookmarkEnd w:id="3"/>
    <w:bookmarkEnd w:id="2"/>
    <w:p w14:paraId="21687503" w14:textId="3A0661C4" w:rsidR="00E91346" w:rsidRDefault="00E91346" w:rsidP="00AE6AD7">
      <w:pPr>
        <w:pStyle w:val="Ln1"/>
      </w:pPr>
      <w:r>
        <w:t xml:space="preserve">Open </w:t>
      </w:r>
      <w:r w:rsidRPr="00EB1DCD">
        <w:t>Visual Studio 201</w:t>
      </w:r>
      <w:r w:rsidR="00580169">
        <w:t>7</w:t>
      </w:r>
      <w:r>
        <w:t>.</w:t>
      </w:r>
    </w:p>
    <w:p w14:paraId="3F5DC144" w14:textId="539E3898" w:rsidR="00E91346" w:rsidRDefault="00777110" w:rsidP="00AE6AD7">
      <w:pPr>
        <w:pStyle w:val="Ln1"/>
      </w:pPr>
      <w:r>
        <w:t xml:space="preserve">Create a new ASP.NET Core </w:t>
      </w:r>
      <w:r w:rsidR="00E91346">
        <w:t xml:space="preserve">application project by going to </w:t>
      </w:r>
      <w:r w:rsidR="00E91346" w:rsidRPr="00670B4F">
        <w:rPr>
          <w:b/>
        </w:rPr>
        <w:t>File</w:t>
      </w:r>
      <w:r w:rsidR="00E91346">
        <w:t xml:space="preserve"> </w:t>
      </w:r>
      <w:r w:rsidR="00735F07">
        <w:t>&gt;</w:t>
      </w:r>
      <w:r w:rsidR="00E91346">
        <w:t xml:space="preserve"> </w:t>
      </w:r>
      <w:r w:rsidR="002708E7" w:rsidRPr="00670B4F">
        <w:rPr>
          <w:b/>
        </w:rPr>
        <w:t xml:space="preserve">New </w:t>
      </w:r>
      <w:r w:rsidR="002708E7">
        <w:rPr>
          <w:b/>
        </w:rPr>
        <w:t>&gt;</w:t>
      </w:r>
      <w:r w:rsidR="00735F07">
        <w:rPr>
          <w:b/>
        </w:rPr>
        <w:t xml:space="preserve"> </w:t>
      </w:r>
      <w:r w:rsidR="00E91346" w:rsidRPr="00670B4F">
        <w:rPr>
          <w:b/>
        </w:rPr>
        <w:t>Project</w:t>
      </w:r>
      <w:r w:rsidR="00E91346">
        <w:t>.</w:t>
      </w:r>
    </w:p>
    <w:p w14:paraId="0ACC2AFE" w14:textId="6BF0763E" w:rsidR="00E91346" w:rsidRPr="00BD20EC" w:rsidRDefault="00E91346" w:rsidP="00AE6AD7">
      <w:pPr>
        <w:pStyle w:val="Ln1"/>
      </w:pPr>
      <w:r w:rsidRPr="00BD20EC">
        <w:t xml:space="preserve">Name the project as </w:t>
      </w:r>
      <w:r w:rsidRPr="00BD20EC">
        <w:rPr>
          <w:b/>
        </w:rPr>
        <w:t>MyShuttle</w:t>
      </w:r>
      <w:r w:rsidR="0096503B" w:rsidRPr="00BD20EC">
        <w:t xml:space="preserve">, select the </w:t>
      </w:r>
      <w:r w:rsidR="0096503B" w:rsidRPr="00BD20EC">
        <w:rPr>
          <w:b/>
        </w:rPr>
        <w:t>Visual C#</w:t>
      </w:r>
      <w:r w:rsidR="0096503B" w:rsidRPr="00735F07">
        <w:t>/</w:t>
      </w:r>
      <w:r w:rsidR="0096503B" w:rsidRPr="00BD20EC">
        <w:rPr>
          <w:b/>
        </w:rPr>
        <w:t>Web</w:t>
      </w:r>
      <w:r w:rsidR="0096503B" w:rsidRPr="00735F07">
        <w:t>/</w:t>
      </w:r>
      <w:r w:rsidR="0096503B" w:rsidRPr="00BD20EC">
        <w:rPr>
          <w:b/>
        </w:rPr>
        <w:t xml:space="preserve">ASP.NET </w:t>
      </w:r>
      <w:r w:rsidR="000372CD" w:rsidRPr="00BD20EC">
        <w:rPr>
          <w:b/>
        </w:rPr>
        <w:t xml:space="preserve">Core </w:t>
      </w:r>
      <w:r w:rsidR="00BD20EC" w:rsidRPr="00BD20EC">
        <w:rPr>
          <w:b/>
        </w:rPr>
        <w:t>Web Application</w:t>
      </w:r>
      <w:r w:rsidR="000372CD" w:rsidRPr="00BD20EC">
        <w:rPr>
          <w:b/>
        </w:rPr>
        <w:t xml:space="preserve"> </w:t>
      </w:r>
      <w:r w:rsidR="0096503B" w:rsidRPr="00BD20EC">
        <w:t xml:space="preserve">template. </w:t>
      </w:r>
      <w:r w:rsidR="00AC2B86">
        <w:br/>
      </w:r>
      <w:r w:rsidR="00AC2B86">
        <w:br/>
      </w:r>
      <w:r w:rsidR="0096503B" w:rsidRPr="00BD20EC">
        <w:t xml:space="preserve">Create a new solution, and leave the </w:t>
      </w:r>
      <w:r w:rsidR="0096503B" w:rsidRPr="00BD20EC">
        <w:rPr>
          <w:b/>
        </w:rPr>
        <w:t>Create directory for solution</w:t>
      </w:r>
      <w:r w:rsidR="00EB4541" w:rsidRPr="00BD20EC">
        <w:t xml:space="preserve"> option selected, and then c</w:t>
      </w:r>
      <w:r w:rsidR="0096503B" w:rsidRPr="00BD20EC">
        <w:t xml:space="preserve">lick </w:t>
      </w:r>
      <w:r w:rsidR="0096503B" w:rsidRPr="00BD20EC">
        <w:rPr>
          <w:b/>
        </w:rPr>
        <w:t>OK</w:t>
      </w:r>
      <w:r w:rsidR="0096503B" w:rsidRPr="00BD20EC">
        <w:t>.</w:t>
      </w:r>
      <w:r w:rsidR="00AC2B86">
        <w:br/>
      </w:r>
    </w:p>
    <w:p w14:paraId="22E5F534" w14:textId="67E434F3" w:rsidR="00B02732" w:rsidRPr="00BD20EC" w:rsidRDefault="00E91346" w:rsidP="00AE6AD7">
      <w:pPr>
        <w:pStyle w:val="Ln1"/>
      </w:pPr>
      <w:r w:rsidRPr="00BD20EC">
        <w:t xml:space="preserve">Choose </w:t>
      </w:r>
      <w:r w:rsidRPr="00BD20EC">
        <w:rPr>
          <w:b/>
        </w:rPr>
        <w:t xml:space="preserve">Empty </w:t>
      </w:r>
      <w:r w:rsidRPr="00BD20EC">
        <w:t>project template.</w:t>
      </w:r>
    </w:p>
    <w:p w14:paraId="200AAA9A" w14:textId="43EDB290" w:rsidR="00EE1B7A" w:rsidRDefault="00BD20EC" w:rsidP="007A10A2">
      <w:pPr>
        <w:pStyle w:val="Art"/>
        <w:ind w:left="1224"/>
      </w:pPr>
      <w:r>
        <w:rPr>
          <w:noProof/>
          <w:lang w:eastAsia="en-US"/>
        </w:rPr>
        <w:drawing>
          <wp:inline distT="0" distB="0" distL="0" distR="0" wp14:anchorId="10E8081F" wp14:editId="206D1995">
            <wp:extent cx="4566213" cy="297279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1173" cy="2976024"/>
                    </a:xfrm>
                    <a:prstGeom prst="rect">
                      <a:avLst/>
                    </a:prstGeom>
                  </pic:spPr>
                </pic:pic>
              </a:graphicData>
            </a:graphic>
          </wp:inline>
        </w:drawing>
      </w:r>
    </w:p>
    <w:p w14:paraId="6538572F" w14:textId="06B524D5" w:rsidR="00485FAC" w:rsidRPr="00485FAC" w:rsidRDefault="00485FAC" w:rsidP="00AE6AD7">
      <w:pPr>
        <w:pStyle w:val="Ln1"/>
      </w:pPr>
      <w:r w:rsidRPr="00485FAC">
        <w:t xml:space="preserve">Close or </w:t>
      </w:r>
      <w:r w:rsidRPr="002708E7">
        <w:rPr>
          <w:b/>
        </w:rPr>
        <w:t>Cancel the Configure Microsoft Azure Web App</w:t>
      </w:r>
      <w:r>
        <w:t xml:space="preserve"> </w:t>
      </w:r>
      <w:r w:rsidRPr="00485FAC">
        <w:t>pop</w:t>
      </w:r>
      <w:r w:rsidR="00662846">
        <w:t>-</w:t>
      </w:r>
      <w:r w:rsidRPr="00485FAC">
        <w:t>up</w:t>
      </w:r>
      <w:r w:rsidR="00662846">
        <w:t xml:space="preserve"> window</w:t>
      </w:r>
      <w:r w:rsidR="001B1727">
        <w:t>, if one appears</w:t>
      </w:r>
      <w:r w:rsidRPr="00485FAC">
        <w:t>.</w:t>
      </w:r>
    </w:p>
    <w:p w14:paraId="2A3ECA70" w14:textId="77DC2BAB" w:rsidR="00B20711" w:rsidRPr="008B2870" w:rsidRDefault="00B20711" w:rsidP="00AE6AD7">
      <w:pPr>
        <w:pStyle w:val="Ln1"/>
      </w:pPr>
      <w:r>
        <w:t xml:space="preserve">Rename the default project as </w:t>
      </w:r>
      <w:r w:rsidRPr="00770520">
        <w:rPr>
          <w:b/>
        </w:rPr>
        <w:t>MyShuttle.Web.</w:t>
      </w:r>
    </w:p>
    <w:p w14:paraId="54842E17" w14:textId="1BD03FC3" w:rsidR="008B2870" w:rsidRDefault="008B2870" w:rsidP="00AE6AD7">
      <w:pPr>
        <w:pStyle w:val="Ln1"/>
        <w:numPr>
          <w:ilvl w:val="0"/>
          <w:numId w:val="0"/>
        </w:numPr>
        <w:ind w:left="1080"/>
      </w:pPr>
      <w:r>
        <w:rPr>
          <w:noProof/>
          <w:lang w:eastAsia="en-US"/>
        </w:rPr>
        <w:lastRenderedPageBreak/>
        <w:drawing>
          <wp:inline distT="0" distB="0" distL="0" distR="0" wp14:anchorId="3177F58F" wp14:editId="2F1BD596">
            <wp:extent cx="2389761" cy="22336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7536" cy="2250226"/>
                    </a:xfrm>
                    <a:prstGeom prst="rect">
                      <a:avLst/>
                    </a:prstGeom>
                  </pic:spPr>
                </pic:pic>
              </a:graphicData>
            </a:graphic>
          </wp:inline>
        </w:drawing>
      </w:r>
    </w:p>
    <w:p w14:paraId="1F2AE858" w14:textId="77777777" w:rsidR="008B2870" w:rsidRPr="008C7E3F" w:rsidRDefault="008B2870" w:rsidP="00AE6AD7">
      <w:pPr>
        <w:pStyle w:val="Ln1"/>
        <w:numPr>
          <w:ilvl w:val="0"/>
          <w:numId w:val="0"/>
        </w:numPr>
        <w:ind w:left="1080"/>
      </w:pPr>
    </w:p>
    <w:p w14:paraId="6C9EC359" w14:textId="2D6A50EC" w:rsidR="008C7E3F" w:rsidRDefault="008C7E3F" w:rsidP="00877054">
      <w:pPr>
        <w:pStyle w:val="Ln1"/>
        <w:numPr>
          <w:ilvl w:val="0"/>
          <w:numId w:val="0"/>
        </w:numPr>
        <w:ind w:left="720" w:firstLine="360"/>
      </w:pPr>
      <w:r w:rsidRPr="008C7E3F">
        <w:t xml:space="preserve">Since you chose </w:t>
      </w:r>
      <w:r>
        <w:t xml:space="preserve">.NET Core, the application only targets .NET Core out of the box. </w:t>
      </w:r>
    </w:p>
    <w:p w14:paraId="12A26154" w14:textId="77777777" w:rsidR="00877054" w:rsidRDefault="00877054" w:rsidP="00877054">
      <w:pPr>
        <w:pStyle w:val="Ln1"/>
        <w:numPr>
          <w:ilvl w:val="0"/>
          <w:numId w:val="0"/>
        </w:numPr>
        <w:ind w:left="1080"/>
      </w:pPr>
    </w:p>
    <w:p w14:paraId="4F8FA3FF" w14:textId="29318D55" w:rsidR="00877054" w:rsidRDefault="006515DD" w:rsidP="00AE6AD7">
      <w:pPr>
        <w:pStyle w:val="Ln1"/>
      </w:pPr>
      <w:r>
        <w:t>In ou</w:t>
      </w:r>
      <w:r w:rsidR="00EB1750">
        <w:t>r</w:t>
      </w:r>
      <w:r>
        <w:t xml:space="preserve"> MyShuttle.Web project, under </w:t>
      </w:r>
      <w:r w:rsidRPr="006515DD">
        <w:rPr>
          <w:b/>
        </w:rPr>
        <w:t>D</w:t>
      </w:r>
      <w:r w:rsidR="00735F07" w:rsidRPr="006515DD">
        <w:rPr>
          <w:b/>
        </w:rPr>
        <w:t>ependencies</w:t>
      </w:r>
      <w:r>
        <w:t xml:space="preserve"> &gt; </w:t>
      </w:r>
      <w:r w:rsidRPr="006515DD">
        <w:rPr>
          <w:b/>
        </w:rPr>
        <w:t>NuGet</w:t>
      </w:r>
      <w:r w:rsidR="00735F07">
        <w:t xml:space="preserve">, </w:t>
      </w:r>
      <w:r w:rsidR="00601D3A" w:rsidRPr="006515DD">
        <w:t>remove</w:t>
      </w:r>
      <w:r w:rsidR="00735F07">
        <w:t xml:space="preserve"> the “</w:t>
      </w:r>
      <w:r w:rsidR="00094186" w:rsidRPr="006515DD">
        <w:rPr>
          <w:b/>
        </w:rPr>
        <w:t>Microsoft.AspNet</w:t>
      </w:r>
      <w:r w:rsidR="00735F07" w:rsidRPr="006515DD">
        <w:rPr>
          <w:b/>
        </w:rPr>
        <w:t>Core.All</w:t>
      </w:r>
      <w:r w:rsidR="00735F07">
        <w:t>” metapackage</w:t>
      </w:r>
      <w:r w:rsidR="00601D3A">
        <w:t xml:space="preserve">. </w:t>
      </w:r>
    </w:p>
    <w:p w14:paraId="3199FFF3" w14:textId="7BFCDF65" w:rsidR="00877054" w:rsidRDefault="00877054" w:rsidP="00877054">
      <w:pPr>
        <w:pStyle w:val="Ln1"/>
        <w:numPr>
          <w:ilvl w:val="0"/>
          <w:numId w:val="0"/>
        </w:numPr>
        <w:ind w:left="1080"/>
      </w:pPr>
    </w:p>
    <w:p w14:paraId="5E92DCFA" w14:textId="598CA641" w:rsidR="00601D3A" w:rsidRDefault="00FA0FC9" w:rsidP="00877054">
      <w:pPr>
        <w:pStyle w:val="Ln1"/>
        <w:numPr>
          <w:ilvl w:val="0"/>
          <w:numId w:val="0"/>
        </w:numPr>
        <w:ind w:left="1080"/>
      </w:pPr>
      <w:r>
        <w:t>Then r</w:t>
      </w:r>
      <w:r w:rsidR="00877054">
        <w:t xml:space="preserve">ight-click on </w:t>
      </w:r>
      <w:r w:rsidR="00877054" w:rsidRPr="0046515C">
        <w:rPr>
          <w:b/>
        </w:rPr>
        <w:t>MyShuttle.Web</w:t>
      </w:r>
      <w:r w:rsidR="00877054">
        <w:t xml:space="preserve"> &gt; </w:t>
      </w:r>
      <w:r w:rsidR="00877054" w:rsidRPr="0046515C">
        <w:rPr>
          <w:b/>
        </w:rPr>
        <w:t>Manage NuGet Packages</w:t>
      </w:r>
      <w:r w:rsidR="00877054">
        <w:t xml:space="preserve"> and under “</w:t>
      </w:r>
      <w:r w:rsidR="00877054" w:rsidRPr="0046515C">
        <w:rPr>
          <w:b/>
        </w:rPr>
        <w:t>Browse</w:t>
      </w:r>
      <w:r w:rsidR="00877054">
        <w:t>” search for and</w:t>
      </w:r>
      <w:r w:rsidR="00601D3A">
        <w:t xml:space="preserve"> install “</w:t>
      </w:r>
      <w:r w:rsidR="00094186">
        <w:rPr>
          <w:b/>
        </w:rPr>
        <w:t>Microsoft.AspNet</w:t>
      </w:r>
      <w:r w:rsidR="00601D3A" w:rsidRPr="00601D3A">
        <w:rPr>
          <w:b/>
        </w:rPr>
        <w:t>Core</w:t>
      </w:r>
      <w:r w:rsidR="00601D3A">
        <w:t>” instead.</w:t>
      </w:r>
      <w:r w:rsidR="006C5B46">
        <w:t xml:space="preserve"> </w:t>
      </w:r>
    </w:p>
    <w:p w14:paraId="53AAFC7B" w14:textId="61A4E59B" w:rsidR="006C5B46" w:rsidRDefault="006C5B46" w:rsidP="00877054">
      <w:pPr>
        <w:pStyle w:val="Ln1"/>
        <w:numPr>
          <w:ilvl w:val="0"/>
          <w:numId w:val="0"/>
        </w:numPr>
        <w:ind w:left="1080"/>
      </w:pPr>
    </w:p>
    <w:p w14:paraId="0E094CDE" w14:textId="74C30A0D" w:rsidR="006C5B46" w:rsidRDefault="006C5B46" w:rsidP="00877054">
      <w:pPr>
        <w:pStyle w:val="Ln1"/>
        <w:numPr>
          <w:ilvl w:val="0"/>
          <w:numId w:val="0"/>
        </w:numPr>
        <w:ind w:left="1080"/>
      </w:pPr>
      <w:r>
        <w:t xml:space="preserve">Accept any license agreements dialogs that pop up. </w:t>
      </w:r>
    </w:p>
    <w:p w14:paraId="5F6FE54E" w14:textId="62BCC06B" w:rsidR="00877054" w:rsidRDefault="00877054" w:rsidP="00877054">
      <w:pPr>
        <w:pStyle w:val="Ln1"/>
        <w:numPr>
          <w:ilvl w:val="0"/>
          <w:numId w:val="0"/>
        </w:numPr>
        <w:ind w:left="1080"/>
      </w:pPr>
    </w:p>
    <w:p w14:paraId="7E2EB5F7" w14:textId="753744CD" w:rsidR="00877054" w:rsidRDefault="00877054" w:rsidP="00877054">
      <w:pPr>
        <w:pStyle w:val="Ln1"/>
        <w:numPr>
          <w:ilvl w:val="0"/>
          <w:numId w:val="0"/>
        </w:numPr>
        <w:ind w:left="1080"/>
      </w:pPr>
      <w:r>
        <w:rPr>
          <w:noProof/>
          <w:lang w:eastAsia="en-US"/>
        </w:rPr>
        <w:drawing>
          <wp:inline distT="0" distB="0" distL="0" distR="0" wp14:anchorId="519CBA59" wp14:editId="7571B4C4">
            <wp:extent cx="5111126" cy="126950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6116" cy="1278191"/>
                    </a:xfrm>
                    <a:prstGeom prst="rect">
                      <a:avLst/>
                    </a:prstGeom>
                  </pic:spPr>
                </pic:pic>
              </a:graphicData>
            </a:graphic>
          </wp:inline>
        </w:drawing>
      </w:r>
    </w:p>
    <w:p w14:paraId="214488FA" w14:textId="77777777" w:rsidR="00877054" w:rsidRDefault="00877054" w:rsidP="00AE6AD7">
      <w:pPr>
        <w:pStyle w:val="Ln1"/>
        <w:numPr>
          <w:ilvl w:val="0"/>
          <w:numId w:val="0"/>
        </w:numPr>
        <w:ind w:left="1080"/>
      </w:pPr>
    </w:p>
    <w:p w14:paraId="1F5F4CCA" w14:textId="77777777" w:rsidR="00877054" w:rsidRDefault="00877054">
      <w:pPr>
        <w:spacing w:after="0" w:line="240" w:lineRule="auto"/>
        <w:ind w:left="0"/>
        <w:contextualSpacing w:val="0"/>
      </w:pPr>
      <w:r>
        <w:br w:type="page"/>
      </w:r>
    </w:p>
    <w:p w14:paraId="2571B825" w14:textId="5D479D02" w:rsidR="00F2088C" w:rsidRDefault="00877054" w:rsidP="00AE6AD7">
      <w:pPr>
        <w:pStyle w:val="Ln1"/>
        <w:numPr>
          <w:ilvl w:val="0"/>
          <w:numId w:val="0"/>
        </w:numPr>
        <w:ind w:left="1080"/>
      </w:pPr>
      <w:r>
        <w:lastRenderedPageBreak/>
        <w:t xml:space="preserve">Your solution explorer should like this: </w:t>
      </w:r>
    </w:p>
    <w:p w14:paraId="4DB0E09F" w14:textId="77777777" w:rsidR="00877054" w:rsidRDefault="00877054" w:rsidP="00AE6AD7">
      <w:pPr>
        <w:pStyle w:val="Ln1"/>
        <w:numPr>
          <w:ilvl w:val="0"/>
          <w:numId w:val="0"/>
        </w:numPr>
        <w:ind w:left="1080"/>
      </w:pPr>
    </w:p>
    <w:p w14:paraId="470D4278" w14:textId="556B3B02" w:rsidR="00F2088C" w:rsidRDefault="00F2088C" w:rsidP="00AE6AD7">
      <w:pPr>
        <w:pStyle w:val="Ln1"/>
        <w:numPr>
          <w:ilvl w:val="0"/>
          <w:numId w:val="0"/>
        </w:numPr>
        <w:ind w:left="1080"/>
      </w:pPr>
      <w:r>
        <w:rPr>
          <w:noProof/>
          <w:lang w:eastAsia="en-US"/>
        </w:rPr>
        <w:drawing>
          <wp:inline distT="0" distB="0" distL="0" distR="0" wp14:anchorId="0D642921" wp14:editId="1270AD43">
            <wp:extent cx="2347913" cy="257152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58170" cy="2582758"/>
                    </a:xfrm>
                    <a:prstGeom prst="rect">
                      <a:avLst/>
                    </a:prstGeom>
                  </pic:spPr>
                </pic:pic>
              </a:graphicData>
            </a:graphic>
          </wp:inline>
        </w:drawing>
      </w:r>
    </w:p>
    <w:p w14:paraId="0DC3AAEC" w14:textId="18AB93B9" w:rsidR="009F3B95" w:rsidRDefault="009F3B95" w:rsidP="00AE6AD7">
      <w:pPr>
        <w:pStyle w:val="Ln1"/>
        <w:numPr>
          <w:ilvl w:val="0"/>
          <w:numId w:val="0"/>
        </w:numPr>
        <w:ind w:left="1080"/>
      </w:pPr>
    </w:p>
    <w:p w14:paraId="094ECF68" w14:textId="77777777" w:rsidR="009F3B95" w:rsidRDefault="009F3B95" w:rsidP="00AE6AD7">
      <w:pPr>
        <w:pStyle w:val="Ln1"/>
        <w:numPr>
          <w:ilvl w:val="0"/>
          <w:numId w:val="0"/>
        </w:numPr>
        <w:ind w:left="1080"/>
      </w:pPr>
    </w:p>
    <w:p w14:paraId="21D3734F" w14:textId="67B2CCC1" w:rsidR="009F3B95" w:rsidRDefault="002708E7" w:rsidP="00AE6AD7">
      <w:pPr>
        <w:pStyle w:val="Ln1"/>
        <w:numPr>
          <w:ilvl w:val="0"/>
          <w:numId w:val="0"/>
        </w:numPr>
      </w:pPr>
      <w:r>
        <w:t>You’ve</w:t>
      </w:r>
      <w:r w:rsidR="009F3B95">
        <w:t xml:space="preserve"> created </w:t>
      </w:r>
      <w:r>
        <w:t>y</w:t>
      </w:r>
      <w:r w:rsidR="009F3B95">
        <w:t xml:space="preserve">our application, and now </w:t>
      </w:r>
      <w:r>
        <w:t>you are</w:t>
      </w:r>
      <w:r w:rsidR="009F3B95">
        <w:t xml:space="preserve"> ready to start creating </w:t>
      </w:r>
      <w:r>
        <w:t>y</w:t>
      </w:r>
      <w:r w:rsidR="009F3B95">
        <w:t>our models!</w:t>
      </w:r>
    </w:p>
    <w:p w14:paraId="4E1E4FD2" w14:textId="17A958E7" w:rsidR="00FC76D2" w:rsidRDefault="00FC76D2" w:rsidP="00AE6AD7">
      <w:pPr>
        <w:pStyle w:val="Ln1"/>
        <w:numPr>
          <w:ilvl w:val="0"/>
          <w:numId w:val="0"/>
        </w:numPr>
        <w:ind w:left="1080"/>
      </w:pPr>
    </w:p>
    <w:p w14:paraId="2BA67B5D" w14:textId="77777777" w:rsidR="00FC76D2" w:rsidRDefault="00FC76D2">
      <w:pPr>
        <w:spacing w:after="0" w:line="240" w:lineRule="auto"/>
        <w:ind w:left="0"/>
        <w:contextualSpacing w:val="0"/>
        <w:rPr>
          <w:rFonts w:ascii="Segoe UI Semibold" w:hAnsi="Segoe UI Semibold"/>
          <w:bCs/>
          <w:color w:val="000000" w:themeColor="text1"/>
          <w:sz w:val="24"/>
          <w:szCs w:val="24"/>
        </w:rPr>
      </w:pPr>
      <w:r>
        <w:br w:type="page"/>
      </w:r>
    </w:p>
    <w:p w14:paraId="04566591" w14:textId="62A9EAED" w:rsidR="00B20711" w:rsidRPr="007A10A2" w:rsidRDefault="00B20711" w:rsidP="00BF42E2">
      <w:pPr>
        <w:pStyle w:val="ProcedureHeading0"/>
      </w:pPr>
      <w:r w:rsidRPr="007A10A2">
        <w:lastRenderedPageBreak/>
        <w:t xml:space="preserve">Task 2: Create the Model </w:t>
      </w:r>
      <w:r w:rsidR="00FE0946">
        <w:t>P</w:t>
      </w:r>
      <w:r w:rsidRPr="007A10A2">
        <w:t>roject</w:t>
      </w:r>
    </w:p>
    <w:p w14:paraId="536825CE" w14:textId="1A87871B" w:rsidR="00B20711" w:rsidRDefault="00B20711" w:rsidP="00AE6AD7">
      <w:pPr>
        <w:pStyle w:val="Ln1"/>
        <w:numPr>
          <w:ilvl w:val="0"/>
          <w:numId w:val="29"/>
        </w:numPr>
      </w:pPr>
      <w:r>
        <w:t xml:space="preserve">Right-click </w:t>
      </w:r>
      <w:r w:rsidRPr="00AE6AD7">
        <w:rPr>
          <w:b/>
        </w:rPr>
        <w:t>MyShuttle</w:t>
      </w:r>
      <w:r>
        <w:t xml:space="preserve"> solution in </w:t>
      </w:r>
      <w:r w:rsidR="00FE0946">
        <w:t xml:space="preserve">the </w:t>
      </w:r>
      <w:r w:rsidRPr="00AE6AD7">
        <w:rPr>
          <w:b/>
        </w:rPr>
        <w:t>Solution Explorer</w:t>
      </w:r>
      <w:r>
        <w:t xml:space="preserve"> window and </w:t>
      </w:r>
      <w:r w:rsidR="00FE0946">
        <w:t xml:space="preserve">then </w:t>
      </w:r>
      <w:r>
        <w:t xml:space="preserve">click </w:t>
      </w:r>
      <w:r w:rsidRPr="00AE6AD7">
        <w:rPr>
          <w:b/>
        </w:rPr>
        <w:t>Add</w:t>
      </w:r>
      <w:r w:rsidR="009279A9" w:rsidRPr="00AE6AD7">
        <w:rPr>
          <w:b/>
        </w:rPr>
        <w:t xml:space="preserve"> </w:t>
      </w:r>
      <w:r w:rsidR="00F2088C">
        <w:sym w:font="Wingdings" w:char="F0E0"/>
      </w:r>
      <w:r w:rsidR="00F2088C">
        <w:t xml:space="preserve"> </w:t>
      </w:r>
      <w:r w:rsidR="009279A9" w:rsidRPr="00AE6AD7">
        <w:rPr>
          <w:b/>
        </w:rPr>
        <w:t>N</w:t>
      </w:r>
      <w:r w:rsidRPr="00AE6AD7">
        <w:rPr>
          <w:b/>
        </w:rPr>
        <w:t>ew</w:t>
      </w:r>
      <w:r w:rsidR="00F2088C" w:rsidRPr="00AE6AD7">
        <w:rPr>
          <w:b/>
        </w:rPr>
        <w:t xml:space="preserve"> P</w:t>
      </w:r>
      <w:r w:rsidRPr="00AE6AD7">
        <w:rPr>
          <w:b/>
        </w:rPr>
        <w:t>roject</w:t>
      </w:r>
      <w:r>
        <w:t>.</w:t>
      </w:r>
    </w:p>
    <w:p w14:paraId="4B92B343" w14:textId="77777777" w:rsidR="00A015EB" w:rsidRDefault="00B02732" w:rsidP="00AE6AD7">
      <w:pPr>
        <w:pStyle w:val="Ln1"/>
      </w:pPr>
      <w:r>
        <w:t xml:space="preserve">Choose </w:t>
      </w:r>
      <w:r w:rsidR="00443105" w:rsidRPr="0046515C">
        <w:rPr>
          <w:b/>
        </w:rPr>
        <w:t xml:space="preserve">Visual C# </w:t>
      </w:r>
      <w:r w:rsidR="00A015EB" w:rsidRPr="0046515C">
        <w:rPr>
          <w:b/>
        </w:rPr>
        <w:sym w:font="Wingdings" w:char="F0E0"/>
      </w:r>
      <w:r w:rsidR="00443105" w:rsidRPr="0046515C">
        <w:rPr>
          <w:b/>
        </w:rPr>
        <w:t xml:space="preserve"> </w:t>
      </w:r>
      <w:r w:rsidR="000F4448" w:rsidRPr="0046515C">
        <w:rPr>
          <w:b/>
        </w:rPr>
        <w:t xml:space="preserve">.NET </w:t>
      </w:r>
      <w:r w:rsidR="00E5631D" w:rsidRPr="0046515C">
        <w:rPr>
          <w:b/>
        </w:rPr>
        <w:t>Standard</w:t>
      </w:r>
      <w:r w:rsidR="00443105" w:rsidRPr="0046515C">
        <w:rPr>
          <w:b/>
        </w:rPr>
        <w:t xml:space="preserve"> </w:t>
      </w:r>
      <w:r w:rsidR="00A015EB" w:rsidRPr="0046515C">
        <w:rPr>
          <w:b/>
        </w:rPr>
        <w:sym w:font="Wingdings" w:char="F0E0"/>
      </w:r>
      <w:r w:rsidR="00BF42E2" w:rsidRPr="0046515C">
        <w:rPr>
          <w:b/>
        </w:rPr>
        <w:t xml:space="preserve"> </w:t>
      </w:r>
      <w:r w:rsidRPr="0046515C">
        <w:rPr>
          <w:b/>
        </w:rPr>
        <w:t>Class Library</w:t>
      </w:r>
      <w:r w:rsidR="00443105" w:rsidRPr="0046515C">
        <w:rPr>
          <w:b/>
        </w:rPr>
        <w:t xml:space="preserve"> (</w:t>
      </w:r>
      <w:r w:rsidR="00DE09A0" w:rsidRPr="0046515C">
        <w:rPr>
          <w:b/>
        </w:rPr>
        <w:t xml:space="preserve">.NET </w:t>
      </w:r>
      <w:r w:rsidR="00596E03" w:rsidRPr="0046515C">
        <w:rPr>
          <w:b/>
        </w:rPr>
        <w:t>Standard</w:t>
      </w:r>
      <w:r w:rsidR="00443105" w:rsidRPr="0046515C">
        <w:rPr>
          <w:b/>
        </w:rPr>
        <w:t>)</w:t>
      </w:r>
      <w:r>
        <w:t xml:space="preserve"> project template and name it </w:t>
      </w:r>
      <w:r w:rsidRPr="0046515C">
        <w:rPr>
          <w:b/>
        </w:rPr>
        <w:t>MyShuttle.Model</w:t>
      </w:r>
      <w:r w:rsidR="00FE0946">
        <w:t>, and then c</w:t>
      </w:r>
      <w:r>
        <w:t xml:space="preserve">lick </w:t>
      </w:r>
      <w:r w:rsidRPr="002708E7">
        <w:rPr>
          <w:b/>
        </w:rPr>
        <w:t>OK</w:t>
      </w:r>
      <w:r>
        <w:t>.</w:t>
      </w:r>
      <w:r w:rsidR="007B3101" w:rsidRPr="007B3101">
        <w:rPr>
          <w:noProof/>
          <w:lang w:eastAsia="en-US"/>
        </w:rPr>
        <w:t xml:space="preserve"> </w:t>
      </w:r>
    </w:p>
    <w:p w14:paraId="305F24D2" w14:textId="13B0E23E" w:rsidR="00B20711" w:rsidRDefault="00A015EB" w:rsidP="00AE6AD7">
      <w:pPr>
        <w:pStyle w:val="Ln1"/>
        <w:numPr>
          <w:ilvl w:val="0"/>
          <w:numId w:val="0"/>
        </w:numPr>
        <w:ind w:left="1080"/>
      </w:pPr>
      <w:r>
        <w:br/>
      </w:r>
      <w:r w:rsidR="007B3101">
        <w:rPr>
          <w:noProof/>
          <w:lang w:eastAsia="en-US"/>
        </w:rPr>
        <w:drawing>
          <wp:inline distT="0" distB="0" distL="0" distR="0" wp14:anchorId="4B687A2E" wp14:editId="6B380245">
            <wp:extent cx="4667250" cy="270203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5127" cy="2706595"/>
                    </a:xfrm>
                    <a:prstGeom prst="rect">
                      <a:avLst/>
                    </a:prstGeom>
                  </pic:spPr>
                </pic:pic>
              </a:graphicData>
            </a:graphic>
          </wp:inline>
        </w:drawing>
      </w:r>
    </w:p>
    <w:p w14:paraId="03E4281D" w14:textId="77777777" w:rsidR="00A015EB" w:rsidRDefault="00A015EB" w:rsidP="00AE6AD7">
      <w:pPr>
        <w:pStyle w:val="Ln1"/>
        <w:numPr>
          <w:ilvl w:val="0"/>
          <w:numId w:val="0"/>
        </w:numPr>
        <w:ind w:left="1080"/>
      </w:pPr>
    </w:p>
    <w:p w14:paraId="24E25387" w14:textId="248AC474" w:rsidR="00835B1D" w:rsidRDefault="00E91346" w:rsidP="00AE6AD7">
      <w:pPr>
        <w:pStyle w:val="Ln1"/>
      </w:pPr>
      <w:r>
        <w:t xml:space="preserve">Delete </w:t>
      </w:r>
      <w:r w:rsidRPr="00770520">
        <w:t>Class1.cs</w:t>
      </w:r>
      <w:r w:rsidR="00B20711">
        <w:t>.</w:t>
      </w:r>
    </w:p>
    <w:p w14:paraId="40A4ACC3" w14:textId="6872AE69" w:rsidR="00A015EB" w:rsidRPr="009F3B95" w:rsidRDefault="00A015EB" w:rsidP="00C20ACC">
      <w:pPr>
        <w:pStyle w:val="Note"/>
      </w:pPr>
      <w:r w:rsidRPr="00A015EB">
        <w:t>Note:</w:t>
      </w:r>
      <w:r>
        <w:t xml:space="preserve"> It is recommended to use the </w:t>
      </w:r>
      <w:r w:rsidRPr="00A015EB">
        <w:t>Class Library (.NET Standard)</w:t>
      </w:r>
      <w:r>
        <w:t xml:space="preserve"> over the </w:t>
      </w:r>
      <w:r w:rsidRPr="00A015EB">
        <w:t>Class Library (.NET Core)</w:t>
      </w:r>
      <w:r>
        <w:t xml:space="preserve">, unless you need to use features that are only available in .NET Core. This lets you reuse your library across different types of applications. </w:t>
      </w:r>
    </w:p>
    <w:p w14:paraId="5DFBF80C" w14:textId="08B1C400" w:rsidR="00A015EB" w:rsidRDefault="004B2EF9" w:rsidP="00AE6AD7">
      <w:pPr>
        <w:pStyle w:val="Ln1"/>
        <w:numPr>
          <w:ilvl w:val="0"/>
          <w:numId w:val="0"/>
        </w:numPr>
      </w:pPr>
      <w:r>
        <w:t>We’ve finish creating a Class Library project to house our models. Let’s move on to implementing our models!</w:t>
      </w:r>
    </w:p>
    <w:p w14:paraId="26B8E7C7" w14:textId="77777777" w:rsidR="00AE7F76" w:rsidRDefault="00AE7F76" w:rsidP="00AE6AD7">
      <w:pPr>
        <w:pStyle w:val="Ln1"/>
        <w:numPr>
          <w:ilvl w:val="0"/>
          <w:numId w:val="0"/>
        </w:numPr>
      </w:pPr>
    </w:p>
    <w:p w14:paraId="34A060F8" w14:textId="44E91F41" w:rsidR="00835B1D" w:rsidRDefault="00835B1D" w:rsidP="007A10A2">
      <w:pPr>
        <w:pStyle w:val="ProcedureHeading0"/>
      </w:pPr>
      <w:r w:rsidRPr="007A10A2">
        <w:t xml:space="preserve">Task 3: Implement the Model </w:t>
      </w:r>
      <w:r w:rsidR="00FE0925">
        <w:t>P</w:t>
      </w:r>
      <w:r w:rsidRPr="007A10A2">
        <w:t>roject</w:t>
      </w:r>
    </w:p>
    <w:p w14:paraId="3E60D73B" w14:textId="0CED7A78" w:rsidR="00490733" w:rsidRDefault="00490733" w:rsidP="00490733">
      <w:pPr>
        <w:pStyle w:val="Ln1"/>
        <w:numPr>
          <w:ilvl w:val="0"/>
          <w:numId w:val="0"/>
        </w:numPr>
      </w:pPr>
      <w:r>
        <w:t xml:space="preserve">We need to implement a carrier model class to represent the carrier.  </w:t>
      </w:r>
    </w:p>
    <w:p w14:paraId="0D800425" w14:textId="77777777" w:rsidR="00490733" w:rsidRPr="00490733" w:rsidRDefault="00490733" w:rsidP="00490733">
      <w:pPr>
        <w:pStyle w:val="Ln1"/>
        <w:numPr>
          <w:ilvl w:val="0"/>
          <w:numId w:val="0"/>
        </w:numPr>
      </w:pPr>
    </w:p>
    <w:p w14:paraId="34521F96" w14:textId="0ED59CDB" w:rsidR="00B02732" w:rsidRDefault="00B02732" w:rsidP="00AE6AD7">
      <w:pPr>
        <w:pStyle w:val="Ln1"/>
        <w:numPr>
          <w:ilvl w:val="0"/>
          <w:numId w:val="30"/>
        </w:numPr>
      </w:pPr>
      <w:r>
        <w:t xml:space="preserve">Right-click </w:t>
      </w:r>
      <w:r w:rsidR="00592673">
        <w:t xml:space="preserve">the </w:t>
      </w:r>
      <w:r w:rsidRPr="00AE6AD7">
        <w:rPr>
          <w:b/>
        </w:rPr>
        <w:t>MyShuttle.Model</w:t>
      </w:r>
      <w:r>
        <w:t xml:space="preserve"> project and click </w:t>
      </w:r>
      <w:r w:rsidRPr="00AE6AD7">
        <w:rPr>
          <w:b/>
        </w:rPr>
        <w:t>Add</w:t>
      </w:r>
      <w:r w:rsidRPr="00B02732">
        <w:t xml:space="preserve"> </w:t>
      </w:r>
      <w:r w:rsidRPr="00B02732">
        <w:sym w:font="Wingdings" w:char="F0E8"/>
      </w:r>
      <w:r w:rsidRPr="00B02732">
        <w:t xml:space="preserve"> </w:t>
      </w:r>
      <w:r w:rsidRPr="00AE6AD7">
        <w:rPr>
          <w:b/>
        </w:rPr>
        <w:t>New Item</w:t>
      </w:r>
      <w:r>
        <w:t>.</w:t>
      </w:r>
    </w:p>
    <w:p w14:paraId="333859ED" w14:textId="08A71AB1" w:rsidR="00E31385" w:rsidRDefault="00B02732" w:rsidP="00AE6AD7">
      <w:pPr>
        <w:pStyle w:val="Ln1"/>
      </w:pPr>
      <w:r>
        <w:t xml:space="preserve">Choose </w:t>
      </w:r>
      <w:r w:rsidRPr="00770520">
        <w:rPr>
          <w:b/>
        </w:rPr>
        <w:t>Class</w:t>
      </w:r>
      <w:r>
        <w:t xml:space="preserve"> from available templates and name it </w:t>
      </w:r>
      <w:r w:rsidRPr="00770520">
        <w:rPr>
          <w:b/>
        </w:rPr>
        <w:t>Carrier.cs</w:t>
      </w:r>
    </w:p>
    <w:p w14:paraId="478E69E9" w14:textId="585037EF" w:rsidR="00E31385" w:rsidRDefault="00E31385" w:rsidP="007A10A2">
      <w:pPr>
        <w:pStyle w:val="Art"/>
        <w:ind w:left="1224"/>
      </w:pPr>
    </w:p>
    <w:p w14:paraId="2C44903C" w14:textId="4296A5A6" w:rsidR="00261F4A" w:rsidRDefault="00261F4A" w:rsidP="007A10A2">
      <w:pPr>
        <w:pStyle w:val="Art"/>
        <w:ind w:left="1224"/>
      </w:pPr>
      <w:r>
        <w:rPr>
          <w:noProof/>
          <w:lang w:eastAsia="en-US"/>
        </w:rPr>
        <w:lastRenderedPageBreak/>
        <w:drawing>
          <wp:inline distT="0" distB="0" distL="0" distR="0" wp14:anchorId="285DAE71" wp14:editId="12EC3907">
            <wp:extent cx="4791075" cy="245542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6907" cy="2468665"/>
                    </a:xfrm>
                    <a:prstGeom prst="rect">
                      <a:avLst/>
                    </a:prstGeom>
                  </pic:spPr>
                </pic:pic>
              </a:graphicData>
            </a:graphic>
          </wp:inline>
        </w:drawing>
      </w:r>
    </w:p>
    <w:p w14:paraId="4EAD1AC8" w14:textId="2AACF881" w:rsidR="00E31385" w:rsidRDefault="00E31385" w:rsidP="00AE6AD7">
      <w:pPr>
        <w:pStyle w:val="Ln1"/>
      </w:pPr>
      <w:r>
        <w:t>Remove all the “using” statements above the namespace block</w:t>
      </w:r>
      <w:r w:rsidR="00EB794E">
        <w:t xml:space="preserve">, </w:t>
      </w:r>
      <w:r w:rsidR="00EB794E" w:rsidRPr="00EB1DCD">
        <w:t>apart from</w:t>
      </w:r>
      <w:r w:rsidR="00EB794E">
        <w:rPr>
          <w:b/>
        </w:rPr>
        <w:t xml:space="preserve"> “System.Collections.Generic”</w:t>
      </w:r>
      <w:r w:rsidR="00EB794E">
        <w:t xml:space="preserve"> which will be used shortly</w:t>
      </w:r>
      <w:r>
        <w:t>.</w:t>
      </w:r>
    </w:p>
    <w:p w14:paraId="48C631B9" w14:textId="77777777" w:rsidR="00612E5A" w:rsidRDefault="00612E5A" w:rsidP="00612E5A">
      <w:pPr>
        <w:pStyle w:val="Ln1"/>
        <w:numPr>
          <w:ilvl w:val="0"/>
          <w:numId w:val="0"/>
        </w:numPr>
        <w:ind w:left="1080"/>
      </w:pPr>
    </w:p>
    <w:p w14:paraId="25872662" w14:textId="464EC959" w:rsidR="00AE6AD7" w:rsidRDefault="00AE6AD7" w:rsidP="00AE6AD7">
      <w:pPr>
        <w:pStyle w:val="Ln1"/>
      </w:pPr>
      <w:r>
        <w:t xml:space="preserve">Make </w:t>
      </w:r>
      <w:r w:rsidR="00791955">
        <w:t xml:space="preserve">sure </w:t>
      </w:r>
      <w:r>
        <w:t xml:space="preserve">the class </w:t>
      </w:r>
      <w:r w:rsidR="00791955">
        <w:t xml:space="preserve">is </w:t>
      </w:r>
      <w:r>
        <w:rPr>
          <w:i/>
        </w:rPr>
        <w:t>public</w:t>
      </w:r>
      <w:r>
        <w:t xml:space="preserve">. </w:t>
      </w:r>
    </w:p>
    <w:p w14:paraId="46090BC2" w14:textId="77777777" w:rsidR="00AE6AD7" w:rsidRDefault="00AE6AD7" w:rsidP="00AE6AD7">
      <w:pPr>
        <w:pStyle w:val="Code"/>
        <w:rPr>
          <w:color w:val="000000"/>
          <w:lang w:eastAsia="en-US"/>
        </w:rPr>
      </w:pPr>
      <w:r>
        <w:rPr>
          <w:color w:val="000000"/>
          <w:lang w:eastAsia="en-US"/>
        </w:rPr>
        <w:t xml:space="preserve">    </w:t>
      </w:r>
      <w:r w:rsidRPr="00AE6AD7">
        <w:rPr>
          <w:highlight w:val="yellow"/>
          <w:lang w:eastAsia="en-US"/>
        </w:rPr>
        <w:t>public</w:t>
      </w:r>
      <w:r>
        <w:rPr>
          <w:color w:val="000000"/>
          <w:lang w:eastAsia="en-US"/>
        </w:rPr>
        <w:t xml:space="preserve"> </w:t>
      </w:r>
      <w:r>
        <w:rPr>
          <w:lang w:eastAsia="en-US"/>
        </w:rPr>
        <w:t>class</w:t>
      </w:r>
      <w:r>
        <w:rPr>
          <w:color w:val="000000"/>
          <w:lang w:eastAsia="en-US"/>
        </w:rPr>
        <w:t xml:space="preserve"> </w:t>
      </w:r>
      <w:r>
        <w:rPr>
          <w:color w:val="2B91AF"/>
          <w:lang w:eastAsia="en-US"/>
        </w:rPr>
        <w:t>Carrier</w:t>
      </w:r>
    </w:p>
    <w:p w14:paraId="6414F847" w14:textId="09855A96" w:rsidR="00AE6AD7" w:rsidRDefault="00AE6AD7" w:rsidP="00AE6AD7">
      <w:pPr>
        <w:pStyle w:val="Code"/>
        <w:rPr>
          <w:color w:val="000000"/>
          <w:lang w:eastAsia="en-US"/>
        </w:rPr>
      </w:pPr>
      <w:r>
        <w:rPr>
          <w:color w:val="000000"/>
          <w:lang w:eastAsia="en-US"/>
        </w:rPr>
        <w:t xml:space="preserve">    {</w:t>
      </w:r>
    </w:p>
    <w:p w14:paraId="5BF0F579" w14:textId="77777777" w:rsidR="00612E5A" w:rsidRDefault="00612E5A" w:rsidP="00AE6AD7">
      <w:pPr>
        <w:pStyle w:val="Code"/>
        <w:rPr>
          <w:color w:val="000000"/>
          <w:lang w:eastAsia="en-US"/>
        </w:rPr>
      </w:pPr>
    </w:p>
    <w:p w14:paraId="333FEC6E" w14:textId="13859DBA" w:rsidR="00AE6AD7" w:rsidRDefault="00AE6AD7" w:rsidP="00AE6AD7">
      <w:pPr>
        <w:pStyle w:val="Code"/>
      </w:pPr>
      <w:r w:rsidRPr="00AE6AD7">
        <w:rPr>
          <w:lang w:eastAsia="en-US"/>
        </w:rPr>
        <w:t xml:space="preserve">    }</w:t>
      </w:r>
    </w:p>
    <w:p w14:paraId="0A9ABCFF" w14:textId="77777777" w:rsidR="00AE6AD7" w:rsidRDefault="00AE6AD7" w:rsidP="00AE6AD7">
      <w:pPr>
        <w:pStyle w:val="Ln1"/>
        <w:numPr>
          <w:ilvl w:val="0"/>
          <w:numId w:val="0"/>
        </w:numPr>
        <w:ind w:left="1080"/>
      </w:pPr>
    </w:p>
    <w:p w14:paraId="6B577ECF" w14:textId="77777777" w:rsidR="00612E5A" w:rsidRDefault="00F965A1" w:rsidP="00612E5A">
      <w:pPr>
        <w:pStyle w:val="Ln1"/>
      </w:pPr>
      <w:r>
        <w:t xml:space="preserve">Make note of the </w:t>
      </w:r>
      <w:r w:rsidR="00B02732">
        <w:t xml:space="preserve">carrier information in the database, such as its name, description, address, email, logo, etc. </w:t>
      </w:r>
    </w:p>
    <w:p w14:paraId="09013A5D" w14:textId="520D0C71" w:rsidR="00612E5A" w:rsidRDefault="00805A57" w:rsidP="00612E5A">
      <w:pPr>
        <w:pStyle w:val="Ln1"/>
        <w:numPr>
          <w:ilvl w:val="0"/>
          <w:numId w:val="0"/>
        </w:numPr>
        <w:ind w:left="1080"/>
      </w:pPr>
      <w:r>
        <w:br/>
        <w:t>A</w:t>
      </w:r>
      <w:r w:rsidR="00E91346">
        <w:t xml:space="preserve">dd the following fields to </w:t>
      </w:r>
      <w:r w:rsidR="00E91346" w:rsidRPr="00770520">
        <w:rPr>
          <w:b/>
        </w:rPr>
        <w:t>Carrier</w:t>
      </w:r>
      <w:r w:rsidR="00E91346">
        <w:t xml:space="preserve"> model class</w:t>
      </w:r>
      <w:r>
        <w:t xml:space="preserve">, </w:t>
      </w:r>
      <w:r w:rsidR="00612E5A">
        <w:t>to</w:t>
      </w:r>
      <w:r>
        <w:t xml:space="preserve"> store carrier information</w:t>
      </w:r>
      <w:r w:rsidR="00E91346">
        <w:t xml:space="preserve">. </w:t>
      </w:r>
      <w:r w:rsidR="00770520">
        <w:t>You</w:t>
      </w:r>
      <w:r w:rsidR="00E91346">
        <w:t xml:space="preserve"> will add foreign key </w:t>
      </w:r>
      <w:r w:rsidR="00770520">
        <w:t>collections</w:t>
      </w:r>
      <w:r w:rsidR="00E91346">
        <w:t xml:space="preserve"> later.</w:t>
      </w:r>
    </w:p>
    <w:p w14:paraId="257CE372" w14:textId="4951C066" w:rsidR="00612E5A" w:rsidRDefault="00612E5A" w:rsidP="00612E5A">
      <w:pPr>
        <w:pStyle w:val="Ln1"/>
        <w:numPr>
          <w:ilvl w:val="0"/>
          <w:numId w:val="0"/>
        </w:numPr>
        <w:ind w:left="1080" w:hanging="360"/>
      </w:pPr>
    </w:p>
    <w:p w14:paraId="076D4E93"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class</w:t>
      </w:r>
      <w:r>
        <w:rPr>
          <w:color w:val="000000"/>
          <w:lang w:eastAsia="en-US"/>
        </w:rPr>
        <w:t xml:space="preserve"> </w:t>
      </w:r>
      <w:r>
        <w:rPr>
          <w:color w:val="2B91AF"/>
          <w:lang w:eastAsia="en-US"/>
        </w:rPr>
        <w:t>Carrier</w:t>
      </w:r>
    </w:p>
    <w:p w14:paraId="076C226A" w14:textId="77777777" w:rsidR="00FB79BD" w:rsidRDefault="00FB79BD" w:rsidP="00FB79BD">
      <w:pPr>
        <w:pStyle w:val="Code"/>
        <w:rPr>
          <w:color w:val="000000"/>
          <w:lang w:eastAsia="en-US"/>
        </w:rPr>
      </w:pPr>
      <w:r>
        <w:rPr>
          <w:color w:val="000000"/>
          <w:lang w:eastAsia="en-US"/>
        </w:rPr>
        <w:t xml:space="preserve">    {</w:t>
      </w:r>
    </w:p>
    <w:p w14:paraId="5A70FB26"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int</w:t>
      </w:r>
      <w:r>
        <w:rPr>
          <w:color w:val="000000"/>
          <w:lang w:eastAsia="en-US"/>
        </w:rPr>
        <w:t xml:space="preserve"> CarrierId { </w:t>
      </w:r>
      <w:r>
        <w:rPr>
          <w:lang w:eastAsia="en-US"/>
        </w:rPr>
        <w:t>get</w:t>
      </w:r>
      <w:r>
        <w:rPr>
          <w:color w:val="000000"/>
          <w:lang w:eastAsia="en-US"/>
        </w:rPr>
        <w:t xml:space="preserve">; </w:t>
      </w:r>
      <w:r>
        <w:rPr>
          <w:lang w:eastAsia="en-US"/>
        </w:rPr>
        <w:t>set</w:t>
      </w:r>
      <w:r>
        <w:rPr>
          <w:color w:val="000000"/>
          <w:lang w:eastAsia="en-US"/>
        </w:rPr>
        <w:t>; }</w:t>
      </w:r>
    </w:p>
    <w:p w14:paraId="3B5FB4F3" w14:textId="77777777" w:rsidR="00FB79BD" w:rsidRDefault="00FB79BD" w:rsidP="00FB79BD">
      <w:pPr>
        <w:pStyle w:val="Code"/>
        <w:rPr>
          <w:color w:val="000000"/>
          <w:lang w:eastAsia="en-US"/>
        </w:rPr>
      </w:pPr>
    </w:p>
    <w:p w14:paraId="61ADA771"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Name { </w:t>
      </w:r>
      <w:r>
        <w:rPr>
          <w:lang w:eastAsia="en-US"/>
        </w:rPr>
        <w:t>get</w:t>
      </w:r>
      <w:r>
        <w:rPr>
          <w:color w:val="000000"/>
          <w:lang w:eastAsia="en-US"/>
        </w:rPr>
        <w:t xml:space="preserve">; </w:t>
      </w:r>
      <w:r>
        <w:rPr>
          <w:lang w:eastAsia="en-US"/>
        </w:rPr>
        <w:t>set</w:t>
      </w:r>
      <w:r>
        <w:rPr>
          <w:color w:val="000000"/>
          <w:lang w:eastAsia="en-US"/>
        </w:rPr>
        <w:t>; }</w:t>
      </w:r>
    </w:p>
    <w:p w14:paraId="5DFD79BC" w14:textId="77777777" w:rsidR="00FB79BD" w:rsidRDefault="00FB79BD" w:rsidP="00FB79BD">
      <w:pPr>
        <w:pStyle w:val="Code"/>
        <w:rPr>
          <w:color w:val="000000"/>
          <w:lang w:eastAsia="en-US"/>
        </w:rPr>
      </w:pPr>
    </w:p>
    <w:p w14:paraId="6033F969"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Description { </w:t>
      </w:r>
      <w:r>
        <w:rPr>
          <w:lang w:eastAsia="en-US"/>
        </w:rPr>
        <w:t>get</w:t>
      </w:r>
      <w:r>
        <w:rPr>
          <w:color w:val="000000"/>
          <w:lang w:eastAsia="en-US"/>
        </w:rPr>
        <w:t xml:space="preserve">; </w:t>
      </w:r>
      <w:r>
        <w:rPr>
          <w:lang w:eastAsia="en-US"/>
        </w:rPr>
        <w:t>set</w:t>
      </w:r>
      <w:r>
        <w:rPr>
          <w:color w:val="000000"/>
          <w:lang w:eastAsia="en-US"/>
        </w:rPr>
        <w:t>; }</w:t>
      </w:r>
    </w:p>
    <w:p w14:paraId="44F4225C" w14:textId="77777777" w:rsidR="00FB79BD" w:rsidRDefault="00FB79BD" w:rsidP="00FB79BD">
      <w:pPr>
        <w:pStyle w:val="Code"/>
        <w:rPr>
          <w:color w:val="000000"/>
          <w:lang w:eastAsia="en-US"/>
        </w:rPr>
      </w:pPr>
    </w:p>
    <w:p w14:paraId="64D70EDE"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CompanyID { </w:t>
      </w:r>
      <w:r>
        <w:rPr>
          <w:lang w:eastAsia="en-US"/>
        </w:rPr>
        <w:t>get</w:t>
      </w:r>
      <w:r>
        <w:rPr>
          <w:color w:val="000000"/>
          <w:lang w:eastAsia="en-US"/>
        </w:rPr>
        <w:t xml:space="preserve">; </w:t>
      </w:r>
      <w:r>
        <w:rPr>
          <w:lang w:eastAsia="en-US"/>
        </w:rPr>
        <w:t>set</w:t>
      </w:r>
      <w:r>
        <w:rPr>
          <w:color w:val="000000"/>
          <w:lang w:eastAsia="en-US"/>
        </w:rPr>
        <w:t>; }</w:t>
      </w:r>
    </w:p>
    <w:p w14:paraId="2962469F" w14:textId="77777777" w:rsidR="00FB79BD" w:rsidRDefault="00FB79BD" w:rsidP="00FB79BD">
      <w:pPr>
        <w:pStyle w:val="Code"/>
        <w:rPr>
          <w:color w:val="000000"/>
          <w:lang w:eastAsia="en-US"/>
        </w:rPr>
      </w:pPr>
    </w:p>
    <w:p w14:paraId="3A3C11C9"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Address { </w:t>
      </w:r>
      <w:r>
        <w:rPr>
          <w:lang w:eastAsia="en-US"/>
        </w:rPr>
        <w:t>get</w:t>
      </w:r>
      <w:r>
        <w:rPr>
          <w:color w:val="000000"/>
          <w:lang w:eastAsia="en-US"/>
        </w:rPr>
        <w:t xml:space="preserve">; </w:t>
      </w:r>
      <w:r>
        <w:rPr>
          <w:lang w:eastAsia="en-US"/>
        </w:rPr>
        <w:t>set</w:t>
      </w:r>
      <w:r>
        <w:rPr>
          <w:color w:val="000000"/>
          <w:lang w:eastAsia="en-US"/>
        </w:rPr>
        <w:t>; }</w:t>
      </w:r>
    </w:p>
    <w:p w14:paraId="2D83258F" w14:textId="77777777" w:rsidR="00FB79BD" w:rsidRDefault="00FB79BD" w:rsidP="00FB79BD">
      <w:pPr>
        <w:pStyle w:val="Code"/>
        <w:rPr>
          <w:color w:val="000000"/>
          <w:lang w:eastAsia="en-US"/>
        </w:rPr>
      </w:pPr>
    </w:p>
    <w:p w14:paraId="1B44BB1D"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ZipCode { </w:t>
      </w:r>
      <w:r>
        <w:rPr>
          <w:lang w:eastAsia="en-US"/>
        </w:rPr>
        <w:t>get</w:t>
      </w:r>
      <w:r>
        <w:rPr>
          <w:color w:val="000000"/>
          <w:lang w:eastAsia="en-US"/>
        </w:rPr>
        <w:t xml:space="preserve">; </w:t>
      </w:r>
      <w:r>
        <w:rPr>
          <w:lang w:eastAsia="en-US"/>
        </w:rPr>
        <w:t>set</w:t>
      </w:r>
      <w:r>
        <w:rPr>
          <w:color w:val="000000"/>
          <w:lang w:eastAsia="en-US"/>
        </w:rPr>
        <w:t>; }</w:t>
      </w:r>
    </w:p>
    <w:p w14:paraId="36CB0B0C" w14:textId="77777777" w:rsidR="00FB79BD" w:rsidRDefault="00FB79BD" w:rsidP="00FB79BD">
      <w:pPr>
        <w:pStyle w:val="Code"/>
        <w:rPr>
          <w:color w:val="000000"/>
          <w:lang w:eastAsia="en-US"/>
        </w:rPr>
      </w:pPr>
    </w:p>
    <w:p w14:paraId="26739816"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City { </w:t>
      </w:r>
      <w:r>
        <w:rPr>
          <w:lang w:eastAsia="en-US"/>
        </w:rPr>
        <w:t>get</w:t>
      </w:r>
      <w:r>
        <w:rPr>
          <w:color w:val="000000"/>
          <w:lang w:eastAsia="en-US"/>
        </w:rPr>
        <w:t xml:space="preserve">; </w:t>
      </w:r>
      <w:r>
        <w:rPr>
          <w:lang w:eastAsia="en-US"/>
        </w:rPr>
        <w:t>set</w:t>
      </w:r>
      <w:r>
        <w:rPr>
          <w:color w:val="000000"/>
          <w:lang w:eastAsia="en-US"/>
        </w:rPr>
        <w:t>; }</w:t>
      </w:r>
    </w:p>
    <w:p w14:paraId="3B9E5DD5" w14:textId="77777777" w:rsidR="00FB79BD" w:rsidRDefault="00FB79BD" w:rsidP="00FB79BD">
      <w:pPr>
        <w:pStyle w:val="Code"/>
        <w:rPr>
          <w:color w:val="000000"/>
          <w:lang w:eastAsia="en-US"/>
        </w:rPr>
      </w:pPr>
    </w:p>
    <w:p w14:paraId="4582860D"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State { </w:t>
      </w:r>
      <w:r>
        <w:rPr>
          <w:lang w:eastAsia="en-US"/>
        </w:rPr>
        <w:t>get</w:t>
      </w:r>
      <w:r>
        <w:rPr>
          <w:color w:val="000000"/>
          <w:lang w:eastAsia="en-US"/>
        </w:rPr>
        <w:t xml:space="preserve">; </w:t>
      </w:r>
      <w:r>
        <w:rPr>
          <w:lang w:eastAsia="en-US"/>
        </w:rPr>
        <w:t>set</w:t>
      </w:r>
      <w:r>
        <w:rPr>
          <w:color w:val="000000"/>
          <w:lang w:eastAsia="en-US"/>
        </w:rPr>
        <w:t>; }</w:t>
      </w:r>
    </w:p>
    <w:p w14:paraId="3B5D7A1D" w14:textId="77777777" w:rsidR="00FB79BD" w:rsidRDefault="00FB79BD" w:rsidP="00FB79BD">
      <w:pPr>
        <w:pStyle w:val="Code"/>
        <w:rPr>
          <w:color w:val="000000"/>
          <w:lang w:eastAsia="en-US"/>
        </w:rPr>
      </w:pPr>
    </w:p>
    <w:p w14:paraId="0C2278C4"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Country { </w:t>
      </w:r>
      <w:r>
        <w:rPr>
          <w:lang w:eastAsia="en-US"/>
        </w:rPr>
        <w:t>get</w:t>
      </w:r>
      <w:r>
        <w:rPr>
          <w:color w:val="000000"/>
          <w:lang w:eastAsia="en-US"/>
        </w:rPr>
        <w:t xml:space="preserve">; </w:t>
      </w:r>
      <w:r>
        <w:rPr>
          <w:lang w:eastAsia="en-US"/>
        </w:rPr>
        <w:t>set</w:t>
      </w:r>
      <w:r>
        <w:rPr>
          <w:color w:val="000000"/>
          <w:lang w:eastAsia="en-US"/>
        </w:rPr>
        <w:t>; }</w:t>
      </w:r>
    </w:p>
    <w:p w14:paraId="217F9C98" w14:textId="77777777" w:rsidR="00FB79BD" w:rsidRDefault="00FB79BD" w:rsidP="00FB79BD">
      <w:pPr>
        <w:pStyle w:val="Code"/>
        <w:rPr>
          <w:color w:val="000000"/>
          <w:lang w:eastAsia="en-US"/>
        </w:rPr>
      </w:pPr>
    </w:p>
    <w:p w14:paraId="37A73F32"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Phone { </w:t>
      </w:r>
      <w:r>
        <w:rPr>
          <w:lang w:eastAsia="en-US"/>
        </w:rPr>
        <w:t>get</w:t>
      </w:r>
      <w:r>
        <w:rPr>
          <w:color w:val="000000"/>
          <w:lang w:eastAsia="en-US"/>
        </w:rPr>
        <w:t xml:space="preserve">; </w:t>
      </w:r>
      <w:r>
        <w:rPr>
          <w:lang w:eastAsia="en-US"/>
        </w:rPr>
        <w:t>set</w:t>
      </w:r>
      <w:r>
        <w:rPr>
          <w:color w:val="000000"/>
          <w:lang w:eastAsia="en-US"/>
        </w:rPr>
        <w:t>; }</w:t>
      </w:r>
    </w:p>
    <w:p w14:paraId="2630420C" w14:textId="77777777" w:rsidR="00FB79BD" w:rsidRDefault="00FB79BD" w:rsidP="00FB79BD">
      <w:pPr>
        <w:pStyle w:val="Code"/>
        <w:rPr>
          <w:color w:val="000000"/>
          <w:lang w:eastAsia="en-US"/>
        </w:rPr>
      </w:pPr>
    </w:p>
    <w:p w14:paraId="24629AE1"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string</w:t>
      </w:r>
      <w:r>
        <w:rPr>
          <w:color w:val="000000"/>
          <w:lang w:eastAsia="en-US"/>
        </w:rPr>
        <w:t xml:space="preserve"> Email { </w:t>
      </w:r>
      <w:r>
        <w:rPr>
          <w:lang w:eastAsia="en-US"/>
        </w:rPr>
        <w:t>get</w:t>
      </w:r>
      <w:r>
        <w:rPr>
          <w:color w:val="000000"/>
          <w:lang w:eastAsia="en-US"/>
        </w:rPr>
        <w:t xml:space="preserve">; </w:t>
      </w:r>
      <w:r>
        <w:rPr>
          <w:lang w:eastAsia="en-US"/>
        </w:rPr>
        <w:t>set</w:t>
      </w:r>
      <w:r>
        <w:rPr>
          <w:color w:val="000000"/>
          <w:lang w:eastAsia="en-US"/>
        </w:rPr>
        <w:t>; }</w:t>
      </w:r>
    </w:p>
    <w:p w14:paraId="75DC7F61" w14:textId="77777777" w:rsidR="00FB79BD" w:rsidRDefault="00FB79BD" w:rsidP="00FB79BD">
      <w:pPr>
        <w:pStyle w:val="Code"/>
        <w:rPr>
          <w:color w:val="000000"/>
          <w:lang w:eastAsia="en-US"/>
        </w:rPr>
      </w:pPr>
    </w:p>
    <w:p w14:paraId="270F9DAE"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byte</w:t>
      </w:r>
      <w:r>
        <w:rPr>
          <w:color w:val="000000"/>
          <w:lang w:eastAsia="en-US"/>
        </w:rPr>
        <w:t xml:space="preserve">[] Picture { </w:t>
      </w:r>
      <w:r>
        <w:rPr>
          <w:lang w:eastAsia="en-US"/>
        </w:rPr>
        <w:t>get</w:t>
      </w:r>
      <w:r>
        <w:rPr>
          <w:color w:val="000000"/>
          <w:lang w:eastAsia="en-US"/>
        </w:rPr>
        <w:t xml:space="preserve">; </w:t>
      </w:r>
      <w:r>
        <w:rPr>
          <w:lang w:eastAsia="en-US"/>
        </w:rPr>
        <w:t>set</w:t>
      </w:r>
      <w:r>
        <w:rPr>
          <w:color w:val="000000"/>
          <w:lang w:eastAsia="en-US"/>
        </w:rPr>
        <w:t>; }</w:t>
      </w:r>
    </w:p>
    <w:p w14:paraId="1D20F65A" w14:textId="77777777" w:rsidR="00FB79BD" w:rsidRDefault="00FB79BD" w:rsidP="00FB79BD">
      <w:pPr>
        <w:pStyle w:val="Code"/>
        <w:rPr>
          <w:color w:val="000000"/>
          <w:lang w:eastAsia="en-US"/>
        </w:rPr>
      </w:pPr>
    </w:p>
    <w:p w14:paraId="1497A1E1" w14:textId="77777777" w:rsidR="00FB79BD" w:rsidRDefault="00FB79BD" w:rsidP="00FB79B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double</w:t>
      </w:r>
      <w:r>
        <w:rPr>
          <w:color w:val="000000"/>
          <w:lang w:eastAsia="en-US"/>
        </w:rPr>
        <w:t xml:space="preserve"> RatingAvg { </w:t>
      </w:r>
      <w:r>
        <w:rPr>
          <w:lang w:eastAsia="en-US"/>
        </w:rPr>
        <w:t>get</w:t>
      </w:r>
      <w:r>
        <w:rPr>
          <w:color w:val="000000"/>
          <w:lang w:eastAsia="en-US"/>
        </w:rPr>
        <w:t xml:space="preserve">; </w:t>
      </w:r>
      <w:r>
        <w:rPr>
          <w:lang w:eastAsia="en-US"/>
        </w:rPr>
        <w:t>set</w:t>
      </w:r>
      <w:r>
        <w:rPr>
          <w:color w:val="000000"/>
          <w:lang w:eastAsia="en-US"/>
        </w:rPr>
        <w:t>; }</w:t>
      </w:r>
    </w:p>
    <w:p w14:paraId="6909A021" w14:textId="77777777" w:rsidR="00FB79BD" w:rsidRDefault="00FB79BD" w:rsidP="00FB79BD">
      <w:pPr>
        <w:pStyle w:val="Code"/>
        <w:rPr>
          <w:color w:val="000000"/>
          <w:lang w:eastAsia="en-US"/>
        </w:rPr>
      </w:pPr>
    </w:p>
    <w:p w14:paraId="4A380027" w14:textId="3151132A" w:rsidR="00612E5A" w:rsidRDefault="00FB79BD" w:rsidP="00FB79BD">
      <w:pPr>
        <w:pStyle w:val="Code"/>
      </w:pPr>
      <w:r>
        <w:rPr>
          <w:color w:val="000000"/>
          <w:lang w:eastAsia="en-US"/>
        </w:rPr>
        <w:t xml:space="preserve">    }</w:t>
      </w:r>
    </w:p>
    <w:p w14:paraId="2E6AC014" w14:textId="77777777" w:rsidR="00612E5A" w:rsidRDefault="00612E5A" w:rsidP="00612E5A">
      <w:pPr>
        <w:pStyle w:val="Ln1"/>
        <w:numPr>
          <w:ilvl w:val="0"/>
          <w:numId w:val="0"/>
        </w:numPr>
        <w:ind w:left="1080"/>
      </w:pPr>
    </w:p>
    <w:p w14:paraId="47CD88F8" w14:textId="77777777" w:rsidR="002B0DC6" w:rsidRDefault="002B0DC6" w:rsidP="00AE6AD7">
      <w:pPr>
        <w:pStyle w:val="Ln1"/>
      </w:pPr>
      <w:r>
        <w:t xml:space="preserve">We’ve just finished creating our first model class! </w:t>
      </w:r>
    </w:p>
    <w:p w14:paraId="2117FCD3" w14:textId="77777777" w:rsidR="002B0DC6" w:rsidRDefault="002B0DC6" w:rsidP="002B0DC6">
      <w:pPr>
        <w:pStyle w:val="Ln1"/>
        <w:numPr>
          <w:ilvl w:val="0"/>
          <w:numId w:val="0"/>
        </w:numPr>
        <w:ind w:left="1080"/>
      </w:pPr>
    </w:p>
    <w:p w14:paraId="70BE97C4" w14:textId="54E69D53" w:rsidR="002B0DC6" w:rsidRDefault="002B0DC6" w:rsidP="002B0DC6">
      <w:pPr>
        <w:pStyle w:val="Ln1"/>
        <w:numPr>
          <w:ilvl w:val="0"/>
          <w:numId w:val="0"/>
        </w:numPr>
        <w:ind w:left="1080"/>
      </w:pPr>
      <w:r>
        <w:t>But y</w:t>
      </w:r>
      <w:r w:rsidR="00612E5A">
        <w:t>ou</w:t>
      </w:r>
      <w:r w:rsidR="00E91346">
        <w:t xml:space="preserve"> also need to create models for</w:t>
      </w:r>
      <w:r>
        <w:t xml:space="preserve"> the</w:t>
      </w:r>
      <w:r w:rsidR="00E91346">
        <w:t xml:space="preserve"> enterprise company, company’s employees, carrier’s vehicles and drivers, and rides that enterprise company’s employees take. Additionally, you will also add model for performing analytics. </w:t>
      </w:r>
    </w:p>
    <w:p w14:paraId="7446219F" w14:textId="11981553" w:rsidR="00E91346" w:rsidRDefault="002B0DC6" w:rsidP="002B0DC6">
      <w:pPr>
        <w:pStyle w:val="Ln1"/>
        <w:numPr>
          <w:ilvl w:val="0"/>
          <w:numId w:val="0"/>
        </w:numPr>
        <w:ind w:left="1080"/>
      </w:pPr>
      <w:r>
        <w:br/>
      </w:r>
      <w:r w:rsidR="00E91346">
        <w:t xml:space="preserve">Instead of writing code for each model entity, add the following files from the respective </w:t>
      </w:r>
      <w:r w:rsidR="00B02732" w:rsidRPr="00EB1DCD">
        <w:rPr>
          <w:b/>
          <w:i/>
        </w:rPr>
        <w:t>…/Assets/MyShuttle.Model</w:t>
      </w:r>
      <w:r w:rsidR="00B02732">
        <w:t xml:space="preserve"> folder by </w:t>
      </w:r>
      <w:r w:rsidR="00B02732" w:rsidRPr="00770520">
        <w:rPr>
          <w:b/>
        </w:rPr>
        <w:t>Add</w:t>
      </w:r>
      <w:r w:rsidR="00B02732">
        <w:t xml:space="preserve"> </w:t>
      </w:r>
      <w:r w:rsidR="00B02732">
        <w:sym w:font="Wingdings" w:char="F0E8"/>
      </w:r>
      <w:r w:rsidR="00B02732">
        <w:t xml:space="preserve"> </w:t>
      </w:r>
      <w:r w:rsidR="00B02732" w:rsidRPr="00770520">
        <w:rPr>
          <w:b/>
        </w:rPr>
        <w:t>Existing Item</w:t>
      </w:r>
      <w:r w:rsidR="00B02732">
        <w:t>.</w:t>
      </w:r>
    </w:p>
    <w:p w14:paraId="45F9126C" w14:textId="51C7DC1D" w:rsidR="00B02732" w:rsidRPr="002B0DC6" w:rsidRDefault="00B02732" w:rsidP="00C20ACC">
      <w:pPr>
        <w:pStyle w:val="Note"/>
      </w:pPr>
      <w:r>
        <w:t>ApplicationUser.cs</w:t>
      </w:r>
      <w:r w:rsidRPr="002B0DC6">
        <w:t>: User of the application, connected to carrier;</w:t>
      </w:r>
    </w:p>
    <w:p w14:paraId="5932970C" w14:textId="7B542CE8" w:rsidR="00B02732" w:rsidRPr="002B0DC6" w:rsidRDefault="00B02732" w:rsidP="00C20ACC">
      <w:pPr>
        <w:pStyle w:val="Note"/>
      </w:pPr>
      <w:r>
        <w:t xml:space="preserve">Customer.cs: </w:t>
      </w:r>
      <w:r w:rsidRPr="002B0DC6">
        <w:t>Customer enterprise company;</w:t>
      </w:r>
    </w:p>
    <w:p w14:paraId="2B9F60C3" w14:textId="60E4DB59" w:rsidR="00B02732" w:rsidRDefault="00B02732" w:rsidP="00C20ACC">
      <w:pPr>
        <w:pStyle w:val="Note"/>
      </w:pPr>
      <w:r>
        <w:t xml:space="preserve">Driver.cs: </w:t>
      </w:r>
      <w:r w:rsidRPr="002B0DC6">
        <w:t>Registered driver of the shuttle company</w:t>
      </w:r>
      <w:r w:rsidR="00913AFF" w:rsidRPr="002B0DC6">
        <w:t xml:space="preserve"> who drives the vehicle</w:t>
      </w:r>
      <w:r w:rsidRPr="002B0DC6">
        <w:t>;</w:t>
      </w:r>
    </w:p>
    <w:p w14:paraId="42A7C8AD" w14:textId="47859098" w:rsidR="00B02732" w:rsidRPr="002B0DC6" w:rsidRDefault="00B02732" w:rsidP="00C20ACC">
      <w:pPr>
        <w:pStyle w:val="Note"/>
      </w:pPr>
      <w:r>
        <w:t xml:space="preserve">Employee.cs: </w:t>
      </w:r>
      <w:r w:rsidRPr="002B0DC6">
        <w:t xml:space="preserve">Employee of the </w:t>
      </w:r>
      <w:r w:rsidR="00913AFF" w:rsidRPr="002B0DC6">
        <w:t>enterprise company who rides/rents a vehicle;</w:t>
      </w:r>
    </w:p>
    <w:p w14:paraId="250DF2BC" w14:textId="505FEC8E" w:rsidR="00B02732" w:rsidRPr="002B0DC6" w:rsidRDefault="00B02732" w:rsidP="00C20ACC">
      <w:pPr>
        <w:pStyle w:val="Note"/>
      </w:pPr>
      <w:r>
        <w:t>Ride.cs</w:t>
      </w:r>
      <w:r w:rsidR="00913AFF">
        <w:t xml:space="preserve">: </w:t>
      </w:r>
      <w:r w:rsidR="00913AFF" w:rsidRPr="002B0DC6">
        <w:t>Record of trip taken by an employee of a company in a vehicle driven by a driver;</w:t>
      </w:r>
    </w:p>
    <w:p w14:paraId="7D07F399" w14:textId="26F9E93A" w:rsidR="00B02732" w:rsidRPr="002B0DC6" w:rsidRDefault="00B02732" w:rsidP="00C20ACC">
      <w:pPr>
        <w:pStyle w:val="Note"/>
      </w:pPr>
      <w:r>
        <w:t>Vehicle.cs:</w:t>
      </w:r>
      <w:r w:rsidR="00913AFF">
        <w:t xml:space="preserve"> </w:t>
      </w:r>
      <w:r w:rsidR="00913AFF" w:rsidRPr="002B0DC6">
        <w:t>Vehicle driven by a Driver;</w:t>
      </w:r>
    </w:p>
    <w:p w14:paraId="20533411" w14:textId="5C6F2FEE" w:rsidR="00B02732" w:rsidRPr="002B0DC6" w:rsidRDefault="00B02732" w:rsidP="00C20ACC">
      <w:pPr>
        <w:pStyle w:val="Note"/>
      </w:pPr>
      <w:r>
        <w:t xml:space="preserve">VehicleStatus.cs: </w:t>
      </w:r>
      <w:r w:rsidR="00913AFF" w:rsidRPr="002B0DC6">
        <w:t>Current status of a vehicle, whether it’s available, busy, or unknown;</w:t>
      </w:r>
    </w:p>
    <w:p w14:paraId="461D81F4" w14:textId="77777777" w:rsidR="00C82F89" w:rsidRPr="002B0DC6" w:rsidRDefault="00C82F89" w:rsidP="00C20ACC">
      <w:pPr>
        <w:pStyle w:val="Note"/>
      </w:pPr>
      <w:r>
        <w:t xml:space="preserve">VehicleType.cs: </w:t>
      </w:r>
      <w:r w:rsidRPr="002B0DC6">
        <w:t>Type of vehicle, such as compact, van, luxury, etc.</w:t>
      </w:r>
    </w:p>
    <w:p w14:paraId="20924A4C" w14:textId="77777777" w:rsidR="00C82F89" w:rsidRDefault="00C82F89" w:rsidP="00C20ACC">
      <w:pPr>
        <w:pStyle w:val="Note"/>
      </w:pPr>
    </w:p>
    <w:p w14:paraId="523E7127" w14:textId="496D2F30" w:rsidR="00C82F89" w:rsidRDefault="00AF3B2A" w:rsidP="007A10A2">
      <w:pPr>
        <w:pStyle w:val="Art"/>
        <w:ind w:left="1224"/>
      </w:pPr>
      <w:r>
        <w:rPr>
          <w:noProof/>
          <w:lang w:eastAsia="en-US"/>
        </w:rPr>
        <w:lastRenderedPageBreak/>
        <w:drawing>
          <wp:inline distT="0" distB="0" distL="0" distR="0" wp14:anchorId="7DBD791F" wp14:editId="48053DD7">
            <wp:extent cx="4787900" cy="269707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98133" cy="2702837"/>
                    </a:xfrm>
                    <a:prstGeom prst="rect">
                      <a:avLst/>
                    </a:prstGeom>
                  </pic:spPr>
                </pic:pic>
              </a:graphicData>
            </a:graphic>
          </wp:inline>
        </w:drawing>
      </w:r>
    </w:p>
    <w:p w14:paraId="7CB816C8" w14:textId="72D66541" w:rsidR="00490733" w:rsidRDefault="00490733" w:rsidP="007A10A2">
      <w:pPr>
        <w:pStyle w:val="Art"/>
        <w:ind w:left="1224"/>
      </w:pPr>
    </w:p>
    <w:p w14:paraId="25F763F4" w14:textId="1F3A8D95" w:rsidR="00490733" w:rsidRDefault="00490733" w:rsidP="007A10A2">
      <w:pPr>
        <w:pStyle w:val="Art"/>
        <w:ind w:left="1224"/>
      </w:pPr>
      <w:r>
        <w:t>Your file structure should look like this:</w:t>
      </w:r>
    </w:p>
    <w:p w14:paraId="24564B65" w14:textId="77777777" w:rsidR="00490733" w:rsidRDefault="00490733" w:rsidP="007A10A2">
      <w:pPr>
        <w:pStyle w:val="Art"/>
        <w:ind w:left="1224"/>
      </w:pPr>
    </w:p>
    <w:p w14:paraId="7D9F9E67" w14:textId="3B03B174" w:rsidR="00490733" w:rsidRDefault="00490733" w:rsidP="00490733">
      <w:pPr>
        <w:pStyle w:val="Art"/>
        <w:ind w:left="1224"/>
        <w:jc w:val="center"/>
      </w:pPr>
      <w:r>
        <w:rPr>
          <w:noProof/>
          <w:lang w:eastAsia="en-US"/>
        </w:rPr>
        <w:drawing>
          <wp:inline distT="0" distB="0" distL="0" distR="0" wp14:anchorId="17BB81B7" wp14:editId="0D2FF0A1">
            <wp:extent cx="2038350" cy="25029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8362" cy="2515225"/>
                    </a:xfrm>
                    <a:prstGeom prst="rect">
                      <a:avLst/>
                    </a:prstGeom>
                  </pic:spPr>
                </pic:pic>
              </a:graphicData>
            </a:graphic>
          </wp:inline>
        </w:drawing>
      </w:r>
    </w:p>
    <w:p w14:paraId="6CE94067" w14:textId="7E9BBCC3" w:rsidR="00490733" w:rsidRDefault="00EB4C94" w:rsidP="00AE6AD7">
      <w:pPr>
        <w:pStyle w:val="Ln1"/>
      </w:pPr>
      <w:r>
        <w:t xml:space="preserve">Now that </w:t>
      </w:r>
      <w:r w:rsidR="00770520">
        <w:t>you</w:t>
      </w:r>
      <w:r>
        <w:t xml:space="preserve"> have</w:t>
      </w:r>
      <w:r w:rsidR="00770520">
        <w:t xml:space="preserve"> all the model entities defined,</w:t>
      </w:r>
      <w:r>
        <w:t xml:space="preserve"> </w:t>
      </w:r>
      <w:r w:rsidR="00770520">
        <w:t>you</w:t>
      </w:r>
      <w:r>
        <w:t xml:space="preserve"> will also like to perform some analytics on the database records. </w:t>
      </w:r>
      <w:r w:rsidR="00791955">
        <w:t>To</w:t>
      </w:r>
      <w:r>
        <w:t xml:space="preserve"> hold analytical data, we need to define model for it. </w:t>
      </w:r>
      <w:r w:rsidR="00490733">
        <w:br/>
      </w:r>
    </w:p>
    <w:p w14:paraId="4184C487" w14:textId="5AD34B13" w:rsidR="00E91346" w:rsidRDefault="00E91346" w:rsidP="00490733">
      <w:pPr>
        <w:pStyle w:val="Ln1"/>
        <w:numPr>
          <w:ilvl w:val="0"/>
          <w:numId w:val="0"/>
        </w:numPr>
        <w:ind w:left="1080"/>
      </w:pPr>
      <w:r>
        <w:t>Add a new folder</w:t>
      </w:r>
      <w:r w:rsidR="00914782">
        <w:t xml:space="preserve"> named</w:t>
      </w:r>
      <w:r w:rsidR="00EB4C94">
        <w:t xml:space="preserve"> </w:t>
      </w:r>
      <w:r w:rsidRPr="00770520">
        <w:rPr>
          <w:b/>
        </w:rPr>
        <w:t>Analytics</w:t>
      </w:r>
      <w:r w:rsidR="00EB4C94">
        <w:t xml:space="preserve"> under</w:t>
      </w:r>
      <w:r w:rsidR="00070A73">
        <w:t xml:space="preserve"> the</w:t>
      </w:r>
      <w:r w:rsidR="00EB4C94">
        <w:t xml:space="preserve"> </w:t>
      </w:r>
      <w:r w:rsidR="00EB4C94" w:rsidRPr="00770520">
        <w:rPr>
          <w:b/>
        </w:rPr>
        <w:t>MyShuttle.Model</w:t>
      </w:r>
      <w:r w:rsidR="00EB4C94">
        <w:t xml:space="preserve"> project.</w:t>
      </w:r>
    </w:p>
    <w:p w14:paraId="0654ECFD" w14:textId="77777777" w:rsidR="00490733" w:rsidRDefault="00490733" w:rsidP="00490733">
      <w:pPr>
        <w:pStyle w:val="Ln1"/>
        <w:numPr>
          <w:ilvl w:val="0"/>
          <w:numId w:val="0"/>
        </w:numPr>
        <w:ind w:left="1080"/>
      </w:pPr>
    </w:p>
    <w:p w14:paraId="6A02271F" w14:textId="3B5D5364" w:rsidR="00EB4C94" w:rsidRDefault="00EB4C94" w:rsidP="00AE6AD7">
      <w:pPr>
        <w:pStyle w:val="Ln1"/>
      </w:pPr>
      <w:r>
        <w:t xml:space="preserve">Right-click </w:t>
      </w:r>
      <w:r w:rsidR="00F965A1">
        <w:t xml:space="preserve">the </w:t>
      </w:r>
      <w:r w:rsidRPr="00EB1DCD">
        <w:rPr>
          <w:b/>
        </w:rPr>
        <w:t>Analytics</w:t>
      </w:r>
      <w:r>
        <w:t xml:space="preserve"> folder and click </w:t>
      </w:r>
      <w:r w:rsidRPr="00770520">
        <w:rPr>
          <w:b/>
        </w:rPr>
        <w:t>Add</w:t>
      </w:r>
      <w:r>
        <w:t xml:space="preserve"> </w:t>
      </w:r>
      <w:r>
        <w:sym w:font="Wingdings" w:char="F0E8"/>
      </w:r>
      <w:r>
        <w:t xml:space="preserve"> </w:t>
      </w:r>
      <w:r w:rsidRPr="00770520">
        <w:rPr>
          <w:b/>
        </w:rPr>
        <w:t>Existing Item</w:t>
      </w:r>
      <w:r>
        <w:t xml:space="preserve">. </w:t>
      </w:r>
      <w:r w:rsidR="00770520">
        <w:t>Add</w:t>
      </w:r>
      <w:r w:rsidRPr="00EB4C94">
        <w:t xml:space="preserve"> the </w:t>
      </w:r>
      <w:r>
        <w:t xml:space="preserve">two </w:t>
      </w:r>
      <w:r w:rsidRPr="00EB4C94">
        <w:t>files</w:t>
      </w:r>
      <w:r w:rsidR="00BF7016">
        <w:t xml:space="preserve"> from the</w:t>
      </w:r>
      <w:r w:rsidRPr="00EB4C94">
        <w:t xml:space="preserve"> </w:t>
      </w:r>
      <w:r w:rsidRPr="00EB1DCD">
        <w:rPr>
          <w:b/>
        </w:rPr>
        <w:t>…/Assets/MyShuttle.Model/Analytics</w:t>
      </w:r>
      <w:r w:rsidRPr="00EB4C94">
        <w:t xml:space="preserve"> folder</w:t>
      </w:r>
      <w:r>
        <w:t>.</w:t>
      </w:r>
    </w:p>
    <w:p w14:paraId="12BABD37" w14:textId="4784222A" w:rsidR="00F008B3" w:rsidRDefault="00F008B3" w:rsidP="007A10A2">
      <w:pPr>
        <w:pStyle w:val="Art"/>
        <w:ind w:left="1224"/>
      </w:pPr>
      <w:r>
        <w:rPr>
          <w:noProof/>
          <w:lang w:eastAsia="en-US"/>
        </w:rPr>
        <w:lastRenderedPageBreak/>
        <w:drawing>
          <wp:inline distT="0" distB="0" distL="0" distR="0" wp14:anchorId="5DA6DCD4" wp14:editId="61B0DCB4">
            <wp:extent cx="4564899" cy="238125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6215" cy="2387153"/>
                    </a:xfrm>
                    <a:prstGeom prst="rect">
                      <a:avLst/>
                    </a:prstGeom>
                  </pic:spPr>
                </pic:pic>
              </a:graphicData>
            </a:graphic>
          </wp:inline>
        </w:drawing>
      </w:r>
    </w:p>
    <w:p w14:paraId="331F7B94" w14:textId="36E1095C" w:rsidR="00490733" w:rsidRDefault="00490733" w:rsidP="007A10A2">
      <w:pPr>
        <w:pStyle w:val="Art"/>
        <w:ind w:left="1224"/>
      </w:pPr>
    </w:p>
    <w:p w14:paraId="7230DC0B" w14:textId="4CDA3CB3" w:rsidR="00490733" w:rsidRDefault="00490733" w:rsidP="007A10A2">
      <w:pPr>
        <w:pStyle w:val="Art"/>
        <w:ind w:left="1224"/>
      </w:pPr>
      <w:r>
        <w:t>Your file structure should look like this:</w:t>
      </w:r>
    </w:p>
    <w:p w14:paraId="475060B9" w14:textId="30FA31C5" w:rsidR="00490733" w:rsidRDefault="00490733" w:rsidP="007A10A2">
      <w:pPr>
        <w:pStyle w:val="Art"/>
        <w:ind w:left="1224"/>
      </w:pPr>
    </w:p>
    <w:p w14:paraId="09541FBF" w14:textId="770BF708" w:rsidR="00490733" w:rsidRDefault="00490733" w:rsidP="00490733">
      <w:pPr>
        <w:pStyle w:val="Art"/>
        <w:ind w:left="1224"/>
        <w:jc w:val="center"/>
      </w:pPr>
      <w:r>
        <w:rPr>
          <w:noProof/>
          <w:lang w:eastAsia="en-US"/>
        </w:rPr>
        <w:drawing>
          <wp:inline distT="0" distB="0" distL="0" distR="0" wp14:anchorId="2110DF0D" wp14:editId="200CC3B4">
            <wp:extent cx="2300288" cy="3138585"/>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7819" cy="3148861"/>
                    </a:xfrm>
                    <a:prstGeom prst="rect">
                      <a:avLst/>
                    </a:prstGeom>
                  </pic:spPr>
                </pic:pic>
              </a:graphicData>
            </a:graphic>
          </wp:inline>
        </w:drawing>
      </w:r>
    </w:p>
    <w:p w14:paraId="7DD54326" w14:textId="77777777" w:rsidR="00937B94" w:rsidRDefault="00835B1D" w:rsidP="00AE6AD7">
      <w:pPr>
        <w:pStyle w:val="Ln1"/>
      </w:pPr>
      <w:r>
        <w:t>We would like to add</w:t>
      </w:r>
      <w:r w:rsidR="00494D68">
        <w:t xml:space="preserve"> the</w:t>
      </w:r>
      <w:r>
        <w:t xml:space="preserve"> </w:t>
      </w:r>
      <w:r w:rsidR="00314EB6" w:rsidRPr="0094425F">
        <w:rPr>
          <w:b/>
        </w:rPr>
        <w:t>Identity</w:t>
      </w:r>
      <w:r>
        <w:t xml:space="preserve"> dependency </w:t>
      </w:r>
      <w:r w:rsidR="00AF05D7">
        <w:t xml:space="preserve">for the project. </w:t>
      </w:r>
      <w:r w:rsidR="0094425F">
        <w:br/>
      </w:r>
      <w:r w:rsidR="0094425F">
        <w:br/>
      </w:r>
      <w:r w:rsidR="00AF05D7">
        <w:t xml:space="preserve">Before ASP.NET </w:t>
      </w:r>
      <w:r w:rsidR="007A1EA2">
        <w:t>Core</w:t>
      </w:r>
      <w:r>
        <w:t xml:space="preserve">, you would have </w:t>
      </w:r>
      <w:r w:rsidR="00770520">
        <w:t>added either</w:t>
      </w:r>
      <w:r>
        <w:t xml:space="preserve"> a direct assembly reference or a NuGet package. Beginning </w:t>
      </w:r>
      <w:r w:rsidR="00494D68">
        <w:t xml:space="preserve">with </w:t>
      </w:r>
      <w:r>
        <w:t xml:space="preserve">ASP.NET </w:t>
      </w:r>
      <w:r w:rsidR="0014076C">
        <w:t>Core</w:t>
      </w:r>
      <w:r>
        <w:t xml:space="preserve">, direct assembly reference is not possible. </w:t>
      </w:r>
      <w:r w:rsidR="0094425F">
        <w:t>We will need to</w:t>
      </w:r>
      <w:r>
        <w:t xml:space="preserve"> add a NuGet package</w:t>
      </w:r>
      <w:r w:rsidR="0094425F">
        <w:t xml:space="preserve"> instead</w:t>
      </w:r>
      <w:r>
        <w:t xml:space="preserve">. </w:t>
      </w:r>
      <w:r w:rsidR="00AF05D7">
        <w:t>U</w:t>
      </w:r>
      <w:r w:rsidR="00755083">
        <w:t>se the Nu</w:t>
      </w:r>
      <w:r w:rsidR="00F965A1">
        <w:t>G</w:t>
      </w:r>
      <w:r w:rsidR="00755083">
        <w:t xml:space="preserve">et Package Manager to install the dependency. </w:t>
      </w:r>
    </w:p>
    <w:p w14:paraId="381B7806" w14:textId="7C73733D" w:rsidR="00755083" w:rsidRDefault="00937B94" w:rsidP="00937B94">
      <w:pPr>
        <w:pStyle w:val="Ln1"/>
        <w:numPr>
          <w:ilvl w:val="0"/>
          <w:numId w:val="0"/>
        </w:numPr>
        <w:ind w:left="1080"/>
      </w:pPr>
      <w:r>
        <w:br/>
      </w:r>
      <w:r w:rsidR="00755083">
        <w:t>Right</w:t>
      </w:r>
      <w:r w:rsidR="00F965A1">
        <w:t>-c</w:t>
      </w:r>
      <w:r w:rsidR="00755083">
        <w:t xml:space="preserve">lick the </w:t>
      </w:r>
      <w:r w:rsidRPr="00937B94">
        <w:rPr>
          <w:b/>
        </w:rPr>
        <w:t>MyShuttle.Model</w:t>
      </w:r>
      <w:r>
        <w:t xml:space="preserve"> </w:t>
      </w:r>
      <w:r w:rsidR="00755083">
        <w:t xml:space="preserve">project in </w:t>
      </w:r>
      <w:r w:rsidR="00755083" w:rsidRPr="00937B94">
        <w:t>Solution Explorer</w:t>
      </w:r>
      <w:r w:rsidR="00755083">
        <w:t xml:space="preserve"> and choose </w:t>
      </w:r>
      <w:r w:rsidR="00755083" w:rsidRPr="00AF05D7">
        <w:rPr>
          <w:b/>
        </w:rPr>
        <w:t>Manage Nu</w:t>
      </w:r>
      <w:r w:rsidR="00F965A1" w:rsidRPr="00AF05D7">
        <w:rPr>
          <w:b/>
        </w:rPr>
        <w:t>G</w:t>
      </w:r>
      <w:r w:rsidR="00755083" w:rsidRPr="00AF05D7">
        <w:rPr>
          <w:b/>
        </w:rPr>
        <w:t>et Packages</w:t>
      </w:r>
      <w:r w:rsidR="00755083">
        <w:t xml:space="preserve">. </w:t>
      </w:r>
      <w:r w:rsidR="00AF3B2A">
        <w:t>S</w:t>
      </w:r>
      <w:r w:rsidR="00755083">
        <w:t xml:space="preserve">earch for </w:t>
      </w:r>
      <w:r w:rsidR="00755083" w:rsidRPr="00AF05D7">
        <w:rPr>
          <w:b/>
        </w:rPr>
        <w:lastRenderedPageBreak/>
        <w:t>Microsoft.AspNet</w:t>
      </w:r>
      <w:r w:rsidR="00B67DAF" w:rsidRPr="00AF05D7">
        <w:rPr>
          <w:b/>
        </w:rPr>
        <w:t>Core</w:t>
      </w:r>
      <w:r w:rsidR="00755083" w:rsidRPr="00AF05D7">
        <w:rPr>
          <w:b/>
        </w:rPr>
        <w:t>.Identity.EntityFramework</w:t>
      </w:r>
      <w:r w:rsidR="00B67DAF" w:rsidRPr="00AF05D7">
        <w:rPr>
          <w:b/>
        </w:rPr>
        <w:t>Core</w:t>
      </w:r>
      <w:r>
        <w:rPr>
          <w:b/>
        </w:rPr>
        <w:t xml:space="preserve"> </w:t>
      </w:r>
      <w:r>
        <w:t>(</w:t>
      </w:r>
      <w:r w:rsidR="00465D4E">
        <w:t>version</w:t>
      </w:r>
      <w:r>
        <w:t xml:space="preserve"> 2.0.0)</w:t>
      </w:r>
      <w:r w:rsidR="00755083">
        <w:t xml:space="preserve">. Click </w:t>
      </w:r>
      <w:r w:rsidR="00755083" w:rsidRPr="00AF05D7">
        <w:rPr>
          <w:b/>
        </w:rPr>
        <w:t>Install</w:t>
      </w:r>
      <w:r w:rsidR="00755083">
        <w:t xml:space="preserve"> and accept the license agreement dialog</w:t>
      </w:r>
      <w:r w:rsidR="00F965A1">
        <w:t xml:space="preserve"> box</w:t>
      </w:r>
      <w:r w:rsidR="00755083">
        <w:t xml:space="preserve">.  </w:t>
      </w:r>
    </w:p>
    <w:p w14:paraId="0CD508EB" w14:textId="49B59183" w:rsidR="00755083" w:rsidRDefault="008D0D3F" w:rsidP="007A10A2">
      <w:pPr>
        <w:pStyle w:val="Art"/>
        <w:ind w:left="1224"/>
      </w:pPr>
      <w:r>
        <w:rPr>
          <w:noProof/>
          <w:lang w:eastAsia="en-US"/>
        </w:rPr>
        <w:drawing>
          <wp:inline distT="0" distB="0" distL="0" distR="0" wp14:anchorId="559C2009" wp14:editId="0EF02800">
            <wp:extent cx="4716684" cy="1293813"/>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4509" cy="1295960"/>
                    </a:xfrm>
                    <a:prstGeom prst="rect">
                      <a:avLst/>
                    </a:prstGeom>
                  </pic:spPr>
                </pic:pic>
              </a:graphicData>
            </a:graphic>
          </wp:inline>
        </w:drawing>
      </w:r>
    </w:p>
    <w:p w14:paraId="7B65B0A7" w14:textId="68D8E2E0" w:rsidR="00E91346" w:rsidRDefault="00E91346" w:rsidP="00AE6AD7">
      <w:pPr>
        <w:pStyle w:val="Ln1"/>
      </w:pPr>
      <w:r>
        <w:t>Each carrier has vehicles and drivers</w:t>
      </w:r>
      <w:r w:rsidR="00BB6CAD">
        <w:t xml:space="preserve"> associated with it</w:t>
      </w:r>
      <w:r>
        <w:t xml:space="preserve">. </w:t>
      </w:r>
      <w:r w:rsidR="00AB0E2D">
        <w:br/>
      </w:r>
      <w:r w:rsidR="00AB0E2D">
        <w:br/>
      </w:r>
      <w:r>
        <w:t xml:space="preserve">You did not add any </w:t>
      </w:r>
      <w:r w:rsidR="00BB6CAD">
        <w:t xml:space="preserve">collection </w:t>
      </w:r>
      <w:r>
        <w:t>reference</w:t>
      </w:r>
      <w:r w:rsidR="00BB6CAD">
        <w:t>s</w:t>
      </w:r>
      <w:r>
        <w:t xml:space="preserve"> before because model classes for vehicles and drivers </w:t>
      </w:r>
      <w:r w:rsidR="00411E2B">
        <w:t>did not exist then</w:t>
      </w:r>
      <w:r>
        <w:t>. Now that they have been added</w:t>
      </w:r>
      <w:r w:rsidR="00411E2B">
        <w:t xml:space="preserve"> to the project</w:t>
      </w:r>
      <w:r>
        <w:t xml:space="preserve">, add the following </w:t>
      </w:r>
      <w:r w:rsidR="00BB6CAD">
        <w:t xml:space="preserve">collections </w:t>
      </w:r>
      <w:r w:rsidR="00411E2B">
        <w:t xml:space="preserve">at the bottom of </w:t>
      </w:r>
      <w:r w:rsidRPr="00914782">
        <w:rPr>
          <w:b/>
        </w:rPr>
        <w:t>Carrier</w:t>
      </w:r>
      <w:r>
        <w:t xml:space="preserve"> class.</w:t>
      </w:r>
    </w:p>
    <w:p w14:paraId="6F54B331" w14:textId="77777777" w:rsidR="00AB0E2D" w:rsidRDefault="00AB0E2D" w:rsidP="00AB0E2D">
      <w:pPr>
        <w:pStyle w:val="Code"/>
        <w:rPr>
          <w:color w:val="000000"/>
          <w:lang w:eastAsia="en-US"/>
        </w:rPr>
      </w:pPr>
      <w:r>
        <w:rPr>
          <w:color w:val="000000"/>
          <w:lang w:eastAsia="en-US"/>
        </w:rPr>
        <w:t xml:space="preserve">    </w:t>
      </w:r>
      <w:r>
        <w:rPr>
          <w:lang w:eastAsia="en-US"/>
        </w:rPr>
        <w:t>public</w:t>
      </w:r>
      <w:r>
        <w:rPr>
          <w:color w:val="000000"/>
          <w:lang w:eastAsia="en-US"/>
        </w:rPr>
        <w:t xml:space="preserve"> </w:t>
      </w:r>
      <w:r>
        <w:rPr>
          <w:lang w:eastAsia="en-US"/>
        </w:rPr>
        <w:t>class</w:t>
      </w:r>
      <w:r>
        <w:rPr>
          <w:color w:val="000000"/>
          <w:lang w:eastAsia="en-US"/>
        </w:rPr>
        <w:t xml:space="preserve"> </w:t>
      </w:r>
      <w:r>
        <w:rPr>
          <w:color w:val="2B91AF"/>
          <w:lang w:eastAsia="en-US"/>
        </w:rPr>
        <w:t>Carrier</w:t>
      </w:r>
    </w:p>
    <w:p w14:paraId="1F6B43BB" w14:textId="77777777" w:rsidR="00AB0E2D" w:rsidRDefault="00AB0E2D" w:rsidP="00AB0E2D">
      <w:pPr>
        <w:pStyle w:val="Code"/>
        <w:rPr>
          <w:lang w:eastAsia="en-US"/>
        </w:rPr>
      </w:pPr>
      <w:r>
        <w:rPr>
          <w:lang w:eastAsia="en-US"/>
        </w:rPr>
        <w:t xml:space="preserve">    {</w:t>
      </w:r>
    </w:p>
    <w:p w14:paraId="21B878EA" w14:textId="0FE118C5" w:rsidR="00AB0E2D" w:rsidRDefault="00AB0E2D" w:rsidP="00AB0E2D">
      <w:pPr>
        <w:pStyle w:val="Code"/>
        <w:rPr>
          <w:lang w:eastAsia="en-US"/>
        </w:rPr>
      </w:pPr>
      <w:r>
        <w:rPr>
          <w:lang w:eastAsia="en-US"/>
        </w:rPr>
        <w:t xml:space="preserve">        . . . </w:t>
      </w:r>
    </w:p>
    <w:p w14:paraId="63BDAFB0" w14:textId="77777777" w:rsidR="00AB0E2D" w:rsidRDefault="00AB0E2D" w:rsidP="00AB0E2D">
      <w:pPr>
        <w:pStyle w:val="Code"/>
        <w:rPr>
          <w:lang w:eastAsia="en-US"/>
        </w:rPr>
      </w:pPr>
    </w:p>
    <w:p w14:paraId="23EC6DC2" w14:textId="718C147D" w:rsidR="00AB0E2D" w:rsidRDefault="00AB0E2D" w:rsidP="00AB0E2D">
      <w:pPr>
        <w:pStyle w:val="Code"/>
        <w:rPr>
          <w:lang w:eastAsia="en-US"/>
        </w:rPr>
      </w:pPr>
      <w:r>
        <w:rPr>
          <w:lang w:eastAsia="en-US"/>
        </w:rPr>
        <w:t xml:space="preserve">        </w:t>
      </w:r>
    </w:p>
    <w:p w14:paraId="403B7582" w14:textId="77777777" w:rsidR="00AB0E2D" w:rsidRDefault="00AB0E2D" w:rsidP="00AB0E2D">
      <w:pPr>
        <w:pStyle w:val="Code"/>
        <w:rPr>
          <w:lang w:eastAsia="en-US"/>
        </w:rPr>
      </w:pPr>
      <w:r>
        <w:rPr>
          <w:lang w:eastAsia="en-US"/>
        </w:rPr>
        <w:t xml:space="preserve">        </w:t>
      </w:r>
      <w:r w:rsidRPr="00AB0E2D">
        <w:rPr>
          <w:color w:val="0000FF"/>
          <w:highlight w:val="yellow"/>
          <w:lang w:eastAsia="en-US"/>
        </w:rPr>
        <w:t>public</w:t>
      </w:r>
      <w:r w:rsidRPr="00AB0E2D">
        <w:rPr>
          <w:highlight w:val="yellow"/>
          <w:lang w:eastAsia="en-US"/>
        </w:rPr>
        <w:t xml:space="preserve"> </w:t>
      </w:r>
      <w:r w:rsidRPr="00AB0E2D">
        <w:rPr>
          <w:color w:val="2B91AF"/>
          <w:highlight w:val="yellow"/>
          <w:lang w:eastAsia="en-US"/>
        </w:rPr>
        <w:t>ICollection</w:t>
      </w:r>
      <w:r w:rsidRPr="00AB0E2D">
        <w:rPr>
          <w:highlight w:val="yellow"/>
          <w:lang w:eastAsia="en-US"/>
        </w:rPr>
        <w:t>&lt;</w:t>
      </w:r>
      <w:r w:rsidRPr="00AB0E2D">
        <w:rPr>
          <w:color w:val="2B91AF"/>
          <w:highlight w:val="yellow"/>
          <w:lang w:eastAsia="en-US"/>
        </w:rPr>
        <w:t>Vehicle</w:t>
      </w:r>
      <w:r w:rsidRPr="00AB0E2D">
        <w:rPr>
          <w:highlight w:val="yellow"/>
          <w:lang w:eastAsia="en-US"/>
        </w:rPr>
        <w:t xml:space="preserve">&gt; Vehicles { </w:t>
      </w:r>
      <w:r w:rsidRPr="00AB0E2D">
        <w:rPr>
          <w:color w:val="0000FF"/>
          <w:highlight w:val="yellow"/>
          <w:lang w:eastAsia="en-US"/>
        </w:rPr>
        <w:t>get</w:t>
      </w:r>
      <w:r w:rsidRPr="00AB0E2D">
        <w:rPr>
          <w:highlight w:val="yellow"/>
          <w:lang w:eastAsia="en-US"/>
        </w:rPr>
        <w:t xml:space="preserve">; </w:t>
      </w:r>
      <w:r w:rsidRPr="00AB0E2D">
        <w:rPr>
          <w:color w:val="0000FF"/>
          <w:highlight w:val="yellow"/>
          <w:lang w:eastAsia="en-US"/>
        </w:rPr>
        <w:t>set</w:t>
      </w:r>
      <w:r w:rsidRPr="00AB0E2D">
        <w:rPr>
          <w:highlight w:val="yellow"/>
          <w:lang w:eastAsia="en-US"/>
        </w:rPr>
        <w:t>; }</w:t>
      </w:r>
    </w:p>
    <w:p w14:paraId="4417C163" w14:textId="77777777" w:rsidR="00AB0E2D" w:rsidRDefault="00AB0E2D" w:rsidP="00AB0E2D">
      <w:pPr>
        <w:pStyle w:val="Code"/>
        <w:rPr>
          <w:lang w:eastAsia="en-US"/>
        </w:rPr>
      </w:pPr>
    </w:p>
    <w:p w14:paraId="5E62BF8A" w14:textId="77777777" w:rsidR="00AB0E2D" w:rsidRDefault="00AB0E2D" w:rsidP="00AB0E2D">
      <w:pPr>
        <w:pStyle w:val="Code"/>
        <w:rPr>
          <w:lang w:eastAsia="en-US"/>
        </w:rPr>
      </w:pPr>
      <w:r>
        <w:rPr>
          <w:lang w:eastAsia="en-US"/>
        </w:rPr>
        <w:t xml:space="preserve">        </w:t>
      </w:r>
      <w:r w:rsidRPr="00AB0E2D">
        <w:rPr>
          <w:color w:val="0000FF"/>
          <w:highlight w:val="yellow"/>
          <w:lang w:eastAsia="en-US"/>
        </w:rPr>
        <w:t>public</w:t>
      </w:r>
      <w:r w:rsidRPr="00AB0E2D">
        <w:rPr>
          <w:highlight w:val="yellow"/>
          <w:lang w:eastAsia="en-US"/>
        </w:rPr>
        <w:t xml:space="preserve"> </w:t>
      </w:r>
      <w:r w:rsidRPr="00AB0E2D">
        <w:rPr>
          <w:color w:val="2B91AF"/>
          <w:highlight w:val="yellow"/>
          <w:lang w:eastAsia="en-US"/>
        </w:rPr>
        <w:t>ICollection</w:t>
      </w:r>
      <w:r w:rsidRPr="00AB0E2D">
        <w:rPr>
          <w:highlight w:val="yellow"/>
          <w:lang w:eastAsia="en-US"/>
        </w:rPr>
        <w:t>&lt;</w:t>
      </w:r>
      <w:r w:rsidRPr="00AB0E2D">
        <w:rPr>
          <w:color w:val="2B91AF"/>
          <w:highlight w:val="yellow"/>
          <w:lang w:eastAsia="en-US"/>
        </w:rPr>
        <w:t>Driver</w:t>
      </w:r>
      <w:r w:rsidRPr="00AB0E2D">
        <w:rPr>
          <w:highlight w:val="yellow"/>
          <w:lang w:eastAsia="en-US"/>
        </w:rPr>
        <w:t xml:space="preserve">&gt; Drivers { </w:t>
      </w:r>
      <w:r w:rsidRPr="00AB0E2D">
        <w:rPr>
          <w:color w:val="0000FF"/>
          <w:highlight w:val="yellow"/>
          <w:lang w:eastAsia="en-US"/>
        </w:rPr>
        <w:t>get</w:t>
      </w:r>
      <w:r w:rsidRPr="00AB0E2D">
        <w:rPr>
          <w:highlight w:val="yellow"/>
          <w:lang w:eastAsia="en-US"/>
        </w:rPr>
        <w:t xml:space="preserve">; </w:t>
      </w:r>
      <w:r w:rsidRPr="00AB0E2D">
        <w:rPr>
          <w:color w:val="0000FF"/>
          <w:highlight w:val="yellow"/>
          <w:lang w:eastAsia="en-US"/>
        </w:rPr>
        <w:t>set</w:t>
      </w:r>
      <w:r w:rsidRPr="00AB0E2D">
        <w:rPr>
          <w:highlight w:val="yellow"/>
          <w:lang w:eastAsia="en-US"/>
        </w:rPr>
        <w:t>; }</w:t>
      </w:r>
    </w:p>
    <w:p w14:paraId="0D5B0367" w14:textId="77777777" w:rsidR="00AB0E2D" w:rsidRDefault="00AB0E2D" w:rsidP="00AB0E2D">
      <w:pPr>
        <w:pStyle w:val="Code"/>
        <w:rPr>
          <w:lang w:eastAsia="en-US"/>
        </w:rPr>
      </w:pPr>
    </w:p>
    <w:p w14:paraId="6384953F" w14:textId="779E39F7" w:rsidR="00AB0E2D" w:rsidRDefault="00AB0E2D" w:rsidP="00AB0E2D">
      <w:pPr>
        <w:pStyle w:val="Code"/>
      </w:pPr>
      <w:r>
        <w:rPr>
          <w:lang w:eastAsia="en-US"/>
        </w:rPr>
        <w:t xml:space="preserve">    }</w:t>
      </w:r>
    </w:p>
    <w:p w14:paraId="294D15B8" w14:textId="1003A301" w:rsidR="00AB0E2D" w:rsidRDefault="00AB0E2D" w:rsidP="00AB0E2D">
      <w:pPr>
        <w:pStyle w:val="Ln1"/>
        <w:numPr>
          <w:ilvl w:val="0"/>
          <w:numId w:val="0"/>
        </w:numPr>
        <w:ind w:left="1080" w:hanging="360"/>
      </w:pPr>
    </w:p>
    <w:p w14:paraId="2596F7B7" w14:textId="637BEDEA" w:rsidR="005C5298" w:rsidRDefault="00BB6CAD" w:rsidP="00AE6AD7">
      <w:pPr>
        <w:pStyle w:val="Ln1"/>
      </w:pPr>
      <w:r>
        <w:t>Take the time to go through all the model classes and understand the attributes they have and how they are connected to each other.</w:t>
      </w:r>
    </w:p>
    <w:p w14:paraId="24632471" w14:textId="77777777" w:rsidR="00AB0E2D" w:rsidRDefault="00AB0E2D" w:rsidP="00AB0E2D">
      <w:pPr>
        <w:pStyle w:val="Ln1"/>
        <w:numPr>
          <w:ilvl w:val="0"/>
          <w:numId w:val="0"/>
        </w:numPr>
        <w:ind w:left="1080"/>
      </w:pPr>
    </w:p>
    <w:p w14:paraId="3B85D875" w14:textId="068EB654" w:rsidR="0000653D" w:rsidRDefault="00E91346" w:rsidP="0000653D">
      <w:pPr>
        <w:pStyle w:val="Ln1"/>
      </w:pPr>
      <w:r w:rsidRPr="00CD725A">
        <w:t xml:space="preserve">The Core CLR is a lean and completely modular runtime for ASP.NET </w:t>
      </w:r>
      <w:r w:rsidR="004B32F2">
        <w:t>Core</w:t>
      </w:r>
      <w:r w:rsidRPr="00CD725A">
        <w:t xml:space="preserve"> projects. This CLR has been re-designed into components so you have the flexibility to include only those features that you need in your app. You add the components as NuGet packages. When you are finished, your app is dependent only on required features. </w:t>
      </w:r>
    </w:p>
    <w:p w14:paraId="7A48DAEC" w14:textId="77777777" w:rsidR="0000653D" w:rsidRDefault="0000653D" w:rsidP="0000653D">
      <w:pPr>
        <w:pStyle w:val="ListParagraph"/>
      </w:pPr>
    </w:p>
    <w:p w14:paraId="001BD85A" w14:textId="54BEF8FD" w:rsidR="001C0A18" w:rsidRDefault="00E91346" w:rsidP="0000653D">
      <w:pPr>
        <w:pStyle w:val="Ln1"/>
        <w:numPr>
          <w:ilvl w:val="0"/>
          <w:numId w:val="0"/>
        </w:numPr>
        <w:ind w:left="1080"/>
      </w:pPr>
      <w:r w:rsidRPr="00CD725A">
        <w:t xml:space="preserve">By re-factoring the runtime into separate components, </w:t>
      </w:r>
      <w:r>
        <w:t>Microsoft</w:t>
      </w:r>
      <w:r w:rsidRPr="00CD725A">
        <w:t xml:space="preserve"> can </w:t>
      </w:r>
      <w:r w:rsidR="00F965A1">
        <w:t xml:space="preserve">help </w:t>
      </w:r>
      <w:r w:rsidRPr="00CD725A">
        <w:t>deliver improvements to the components more quickly because each component is updated on its own schedule. The Core CLR is about 11 megabytes instead of around 200 megabytes for the full .NET CLR. The Core CLR can be deployed with your app and different versions of the Core CLR can run side-by-side</w:t>
      </w:r>
      <w:r>
        <w:t xml:space="preserve">. Hence, if possible, it is better to target Core CLR instead of full .NET CLR because of all the good reasons mentioned above. </w:t>
      </w:r>
    </w:p>
    <w:p w14:paraId="3D62D8FA" w14:textId="77777777" w:rsidR="0000653D" w:rsidRDefault="0000653D" w:rsidP="0000653D">
      <w:pPr>
        <w:pStyle w:val="Ln1"/>
        <w:numPr>
          <w:ilvl w:val="0"/>
          <w:numId w:val="0"/>
        </w:numPr>
        <w:ind w:left="1080"/>
      </w:pPr>
    </w:p>
    <w:p w14:paraId="01DD28A9" w14:textId="31101BC5" w:rsidR="001C0A18" w:rsidRDefault="00271A35" w:rsidP="001C0A18">
      <w:pPr>
        <w:pStyle w:val="BookTitleHidden"/>
        <w:ind w:firstLine="360"/>
        <w:jc w:val="left"/>
      </w:pPr>
      <w:r>
        <w:rPr>
          <w:noProof/>
          <w:lang w:eastAsia="en-US"/>
        </w:rPr>
        <w:drawing>
          <wp:inline distT="0" distB="0" distL="0" distR="0" wp14:anchorId="520624E4" wp14:editId="525A4646">
            <wp:extent cx="4086225" cy="36629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5744" cy="3671475"/>
                    </a:xfrm>
                    <a:prstGeom prst="rect">
                      <a:avLst/>
                    </a:prstGeom>
                  </pic:spPr>
                </pic:pic>
              </a:graphicData>
            </a:graphic>
          </wp:inline>
        </w:drawing>
      </w:r>
    </w:p>
    <w:p w14:paraId="5D2D93C7" w14:textId="3B695F32" w:rsidR="00E91346" w:rsidRDefault="000F4448" w:rsidP="00AE6AD7">
      <w:pPr>
        <w:pStyle w:val="Ln1"/>
      </w:pPr>
      <w:r>
        <w:t xml:space="preserve">Build </w:t>
      </w:r>
      <w:r w:rsidR="00BB6CAD">
        <w:t>the application to ensure that it compiles successfully.</w:t>
      </w:r>
    </w:p>
    <w:p w14:paraId="04D0EDFF" w14:textId="393F30D4" w:rsidR="00BB6CAD" w:rsidRDefault="00BB6CAD" w:rsidP="007B0542">
      <w:pPr>
        <w:ind w:left="1080"/>
      </w:pPr>
      <w:r>
        <w:lastRenderedPageBreak/>
        <w:t xml:space="preserve">You have now completed </w:t>
      </w:r>
      <w:r w:rsidR="00A8590E">
        <w:t>defining the model</w:t>
      </w:r>
      <w:r w:rsidR="0000653D">
        <w:t>!</w:t>
      </w:r>
      <w:r>
        <w:t xml:space="preserve"> </w:t>
      </w:r>
      <w:r w:rsidR="0000653D">
        <w:t>Now you</w:t>
      </w:r>
      <w:r>
        <w:t xml:space="preserve"> are ready to implement data repository pattern to perform </w:t>
      </w:r>
      <w:r w:rsidR="00DB3866">
        <w:t>database</w:t>
      </w:r>
      <w:r>
        <w:t xml:space="preserve"> CRUD operations.</w:t>
      </w:r>
    </w:p>
    <w:p w14:paraId="2861BEB2" w14:textId="44DF2D11" w:rsidR="00E91346" w:rsidRPr="00BF7016" w:rsidRDefault="00E91346" w:rsidP="00EB1DCD">
      <w:pPr>
        <w:pStyle w:val="Heading2TU"/>
      </w:pPr>
      <w:bookmarkStart w:id="6" w:name="_Toc480185376"/>
      <w:r w:rsidRPr="00BF7016">
        <w:lastRenderedPageBreak/>
        <w:t>Exercise 2: Implement MyShuttle Data CRUD Logic</w:t>
      </w:r>
      <w:bookmarkEnd w:id="6"/>
    </w:p>
    <w:p w14:paraId="48DD7294" w14:textId="77777777" w:rsidR="00E91346" w:rsidRPr="007B0542" w:rsidRDefault="00E91346" w:rsidP="007B0542">
      <w:pPr>
        <w:pStyle w:val="Heading4"/>
      </w:pPr>
      <w:r w:rsidRPr="007B0542">
        <w:t xml:space="preserve">Objectives </w:t>
      </w:r>
    </w:p>
    <w:p w14:paraId="59A5ADB1" w14:textId="7032AC3F" w:rsidR="00BB6CAD" w:rsidRDefault="00BB6CAD" w:rsidP="007B0542">
      <w:r>
        <w:t>In this exercise, you will:</w:t>
      </w:r>
    </w:p>
    <w:p w14:paraId="320DC988" w14:textId="655A624E" w:rsidR="00BB6CAD" w:rsidRPr="007B0542" w:rsidRDefault="00BB6CAD" w:rsidP="007B0542">
      <w:pPr>
        <w:pStyle w:val="Lb1"/>
      </w:pPr>
      <w:r w:rsidRPr="007B0542">
        <w:t>Create a project to implement repository pattern for database CRUD operations</w:t>
      </w:r>
      <w:r w:rsidR="004C3692">
        <w:t>.</w:t>
      </w:r>
    </w:p>
    <w:p w14:paraId="2F69A2F7" w14:textId="5EAE5868" w:rsidR="00E91346" w:rsidRPr="007B0542" w:rsidRDefault="00BB6CAD" w:rsidP="007B0542">
      <w:pPr>
        <w:pStyle w:val="Lb1"/>
      </w:pPr>
      <w:r w:rsidRPr="007B0542">
        <w:t>Create dummy data for this app.</w:t>
      </w:r>
    </w:p>
    <w:p w14:paraId="029DA66A" w14:textId="7AADD3E1" w:rsidR="00E91346" w:rsidRPr="007B0542" w:rsidRDefault="00E91346" w:rsidP="007B0542">
      <w:pPr>
        <w:pStyle w:val="ProcedureHeading0"/>
      </w:pPr>
      <w:r w:rsidRPr="007B0542">
        <w:t xml:space="preserve">Task </w:t>
      </w:r>
      <w:r w:rsidR="00BB6CAD" w:rsidRPr="007B0542">
        <w:t xml:space="preserve">1: Create the Data </w:t>
      </w:r>
      <w:r w:rsidR="004C3692">
        <w:t>P</w:t>
      </w:r>
      <w:r w:rsidR="00BB6CAD" w:rsidRPr="007B0542">
        <w:t>roject</w:t>
      </w:r>
    </w:p>
    <w:p w14:paraId="4393CA51" w14:textId="06DE14E7" w:rsidR="00835B1D" w:rsidRDefault="00BB6CAD" w:rsidP="00AE6AD7">
      <w:pPr>
        <w:pStyle w:val="Ln1"/>
        <w:numPr>
          <w:ilvl w:val="0"/>
          <w:numId w:val="34"/>
        </w:numPr>
      </w:pPr>
      <w:r>
        <w:t xml:space="preserve">If </w:t>
      </w:r>
      <w:r w:rsidR="00835B1D">
        <w:t>it is</w:t>
      </w:r>
      <w:r>
        <w:t xml:space="preserve"> not already open, </w:t>
      </w:r>
      <w:r w:rsidR="00835B1D">
        <w:t>o</w:t>
      </w:r>
      <w:r w:rsidR="00E91346">
        <w:t xml:space="preserve">pen </w:t>
      </w:r>
      <w:r w:rsidRPr="00AE6AD7">
        <w:rPr>
          <w:b/>
        </w:rPr>
        <w:t>MyShuttle</w:t>
      </w:r>
      <w:r>
        <w:t xml:space="preserve"> solution </w:t>
      </w:r>
      <w:r w:rsidR="00835B1D">
        <w:t xml:space="preserve">in </w:t>
      </w:r>
      <w:r w:rsidR="00E91346" w:rsidRPr="00AE6AD7">
        <w:rPr>
          <w:b/>
        </w:rPr>
        <w:t>Visual Studio 201</w:t>
      </w:r>
      <w:r w:rsidR="008A3C29" w:rsidRPr="00AE6AD7">
        <w:rPr>
          <w:b/>
        </w:rPr>
        <w:t>7</w:t>
      </w:r>
      <w:r w:rsidR="00E91346">
        <w:t>.</w:t>
      </w:r>
    </w:p>
    <w:p w14:paraId="2377075A" w14:textId="27684A3B" w:rsidR="00E91346" w:rsidRDefault="00835B1D" w:rsidP="00AE6AD7">
      <w:pPr>
        <w:pStyle w:val="Ln1"/>
      </w:pPr>
      <w:r>
        <w:t xml:space="preserve">Right-click </w:t>
      </w:r>
      <w:r w:rsidRPr="00835B1D">
        <w:rPr>
          <w:b/>
        </w:rPr>
        <w:t>MyShuttle</w:t>
      </w:r>
      <w:r>
        <w:t xml:space="preserve"> solution in </w:t>
      </w:r>
      <w:r w:rsidR="001950E0">
        <w:t xml:space="preserve">the </w:t>
      </w:r>
      <w:r w:rsidRPr="00EB1DCD">
        <w:rPr>
          <w:b/>
        </w:rPr>
        <w:t>Solution Explorer</w:t>
      </w:r>
      <w:r>
        <w:t xml:space="preserve"> window and </w:t>
      </w:r>
      <w:r w:rsidR="001950E0">
        <w:t xml:space="preserve">then </w:t>
      </w:r>
      <w:r>
        <w:t xml:space="preserve">click </w:t>
      </w:r>
      <w:r w:rsidRPr="00835B1D">
        <w:rPr>
          <w:b/>
        </w:rPr>
        <w:t xml:space="preserve">Add </w:t>
      </w:r>
      <w:r w:rsidR="00DF4E06">
        <w:rPr>
          <w:b/>
        </w:rPr>
        <w:t>&gt; New P</w:t>
      </w:r>
      <w:r w:rsidRPr="00835B1D">
        <w:rPr>
          <w:b/>
        </w:rPr>
        <w:t>roject</w:t>
      </w:r>
      <w:r>
        <w:t>.</w:t>
      </w:r>
    </w:p>
    <w:p w14:paraId="38CD06AA" w14:textId="7CD0EC5C" w:rsidR="00835B1D" w:rsidRDefault="00835B1D" w:rsidP="00AE6AD7">
      <w:pPr>
        <w:pStyle w:val="Ln1"/>
      </w:pPr>
      <w:r>
        <w:t xml:space="preserve">Choose </w:t>
      </w:r>
      <w:r w:rsidR="000F4448" w:rsidRPr="00DF4E06">
        <w:rPr>
          <w:b/>
        </w:rPr>
        <w:t xml:space="preserve">.NET </w:t>
      </w:r>
      <w:r w:rsidR="00032DAF" w:rsidRPr="00DF4E06">
        <w:rPr>
          <w:b/>
        </w:rPr>
        <w:t>Standard</w:t>
      </w:r>
      <w:r w:rsidRPr="006E02C7">
        <w:t xml:space="preserve"> </w:t>
      </w:r>
      <w:r w:rsidR="00104066" w:rsidRPr="00EB1DCD">
        <w:t>&gt;</w:t>
      </w:r>
      <w:r w:rsidR="00D73D11" w:rsidRPr="00EB1DCD">
        <w:t xml:space="preserve"> </w:t>
      </w:r>
      <w:r w:rsidRPr="00DF4E06">
        <w:rPr>
          <w:b/>
        </w:rPr>
        <w:t>Class Library</w:t>
      </w:r>
      <w:r w:rsidR="00D73D11" w:rsidRPr="00DF4E06">
        <w:rPr>
          <w:b/>
        </w:rPr>
        <w:t xml:space="preserve"> (</w:t>
      </w:r>
      <w:r w:rsidR="000F4448" w:rsidRPr="00DF4E06">
        <w:rPr>
          <w:b/>
        </w:rPr>
        <w:t xml:space="preserve">.NET </w:t>
      </w:r>
      <w:r w:rsidR="00032DAF" w:rsidRPr="00DF4E06">
        <w:rPr>
          <w:b/>
        </w:rPr>
        <w:t>Standard</w:t>
      </w:r>
      <w:r w:rsidR="00D73D11" w:rsidRPr="00DF4E06">
        <w:rPr>
          <w:b/>
        </w:rPr>
        <w:t>)</w:t>
      </w:r>
      <w:r>
        <w:t xml:space="preserve"> project template and name it </w:t>
      </w:r>
      <w:r w:rsidRPr="00032DAF">
        <w:rPr>
          <w:b/>
        </w:rPr>
        <w:t>MyShuttle.Data</w:t>
      </w:r>
      <w:r w:rsidR="001950E0">
        <w:t xml:space="preserve">. </w:t>
      </w:r>
      <w:r>
        <w:t xml:space="preserve">Click </w:t>
      </w:r>
      <w:r w:rsidRPr="00520837">
        <w:rPr>
          <w:b/>
        </w:rPr>
        <w:t>OK</w:t>
      </w:r>
      <w:r>
        <w:t>.</w:t>
      </w:r>
      <w:r w:rsidR="00650FDE">
        <w:t xml:space="preserve"> </w:t>
      </w:r>
    </w:p>
    <w:p w14:paraId="30B9CC5E" w14:textId="7760BC18" w:rsidR="00032DAF" w:rsidRDefault="00032DAF" w:rsidP="00AE6AD7">
      <w:pPr>
        <w:pStyle w:val="Ln1"/>
        <w:numPr>
          <w:ilvl w:val="0"/>
          <w:numId w:val="0"/>
        </w:numPr>
        <w:ind w:left="1080"/>
      </w:pPr>
      <w:r>
        <w:rPr>
          <w:noProof/>
          <w:lang w:eastAsia="en-US"/>
        </w:rPr>
        <w:drawing>
          <wp:inline distT="0" distB="0" distL="0" distR="0" wp14:anchorId="551CDD94" wp14:editId="7A2CADC5">
            <wp:extent cx="4756150" cy="261147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66742" cy="2617295"/>
                    </a:xfrm>
                    <a:prstGeom prst="rect">
                      <a:avLst/>
                    </a:prstGeom>
                  </pic:spPr>
                </pic:pic>
              </a:graphicData>
            </a:graphic>
          </wp:inline>
        </w:drawing>
      </w:r>
    </w:p>
    <w:p w14:paraId="2C857BFB" w14:textId="08D7B601" w:rsidR="00835B1D" w:rsidRDefault="00835B1D" w:rsidP="00AE6AD7">
      <w:pPr>
        <w:pStyle w:val="Ln1"/>
      </w:pPr>
      <w:r>
        <w:t xml:space="preserve">Delete </w:t>
      </w:r>
      <w:r w:rsidRPr="00835B1D">
        <w:t>Class1.cs</w:t>
      </w:r>
      <w:r>
        <w:t>.</w:t>
      </w:r>
    </w:p>
    <w:p w14:paraId="566DFD62" w14:textId="77F445CB" w:rsidR="00857865" w:rsidRDefault="00857865" w:rsidP="00857865">
      <w:pPr>
        <w:pStyle w:val="Ln1"/>
        <w:numPr>
          <w:ilvl w:val="0"/>
          <w:numId w:val="0"/>
        </w:numPr>
        <w:ind w:left="1080" w:hanging="360"/>
      </w:pPr>
    </w:p>
    <w:p w14:paraId="71267A06" w14:textId="04C9F557" w:rsidR="00857865" w:rsidRDefault="00857865" w:rsidP="00857865">
      <w:pPr>
        <w:pStyle w:val="Ln1"/>
        <w:numPr>
          <w:ilvl w:val="0"/>
          <w:numId w:val="0"/>
        </w:numPr>
        <w:ind w:left="1080" w:hanging="360"/>
      </w:pPr>
      <w:r>
        <w:t>Now we’re ready to implement the logic to initialize data.</w:t>
      </w:r>
    </w:p>
    <w:p w14:paraId="5934CED7" w14:textId="309B4591" w:rsidR="00835B1D" w:rsidRPr="007B0542" w:rsidRDefault="00835B1D" w:rsidP="007B0542">
      <w:pPr>
        <w:pStyle w:val="ProcedureHeading0"/>
      </w:pPr>
      <w:r w:rsidRPr="007B0542">
        <w:t xml:space="preserve">Task 2: Implement the Data </w:t>
      </w:r>
      <w:r w:rsidR="00D01332" w:rsidRPr="007B0542">
        <w:t>Initialization</w:t>
      </w:r>
      <w:r w:rsidR="00770520" w:rsidRPr="007B0542">
        <w:t xml:space="preserve"> Logic</w:t>
      </w:r>
    </w:p>
    <w:p w14:paraId="29336FE9" w14:textId="0512A9AD" w:rsidR="00E954AA" w:rsidRDefault="002807D4" w:rsidP="00AE6AD7">
      <w:pPr>
        <w:pStyle w:val="Ln1"/>
        <w:numPr>
          <w:ilvl w:val="0"/>
          <w:numId w:val="31"/>
        </w:numPr>
      </w:pPr>
      <w:r>
        <w:t xml:space="preserve">You would first like to define dependencies for this project. Add </w:t>
      </w:r>
      <w:r w:rsidR="00D73D11">
        <w:t>the dependencies</w:t>
      </w:r>
      <w:r w:rsidR="00D563DD">
        <w:t xml:space="preserve"> from </w:t>
      </w:r>
      <w:r w:rsidR="006745F4">
        <w:t>NuGet to the MyShuttle.Data project</w:t>
      </w:r>
      <w:r w:rsidR="00E954AA" w:rsidRPr="00D563DD">
        <w:t>:</w:t>
      </w:r>
      <w:r w:rsidR="00D73D11">
        <w:t xml:space="preserve"> </w:t>
      </w:r>
      <w:r w:rsidR="00E954AA">
        <w:t xml:space="preserve"> </w:t>
      </w:r>
    </w:p>
    <w:p w14:paraId="087D6EBA" w14:textId="1370E1D4" w:rsidR="00E954AA" w:rsidRPr="006745F4" w:rsidRDefault="00E954AA" w:rsidP="006745F4">
      <w:pPr>
        <w:pStyle w:val="Ln1"/>
        <w:numPr>
          <w:ilvl w:val="1"/>
          <w:numId w:val="46"/>
        </w:numPr>
        <w:rPr>
          <w:b/>
        </w:rPr>
      </w:pPr>
      <w:r w:rsidRPr="006745F4">
        <w:rPr>
          <w:b/>
        </w:rPr>
        <w:t>Microsoft.AspNetCo</w:t>
      </w:r>
      <w:r w:rsidR="006745F4">
        <w:rPr>
          <w:b/>
        </w:rPr>
        <w:t>re.Identity.EntityFrameworkCore</w:t>
      </w:r>
      <w:r w:rsidR="001B4297">
        <w:rPr>
          <w:b/>
        </w:rPr>
        <w:t xml:space="preserve"> </w:t>
      </w:r>
      <w:r w:rsidR="001B4297" w:rsidRPr="001B4297">
        <w:t>(version 2.0.0)</w:t>
      </w:r>
    </w:p>
    <w:p w14:paraId="4F0D9B2E" w14:textId="41AB1A4D" w:rsidR="00E954AA" w:rsidRPr="001B4297" w:rsidRDefault="00E954AA" w:rsidP="006745F4">
      <w:pPr>
        <w:pStyle w:val="Ln1"/>
        <w:numPr>
          <w:ilvl w:val="1"/>
          <w:numId w:val="46"/>
        </w:numPr>
      </w:pPr>
      <w:r w:rsidRPr="006745F4">
        <w:rPr>
          <w:b/>
        </w:rPr>
        <w:t>Microsoft</w:t>
      </w:r>
      <w:r w:rsidR="006745F4">
        <w:rPr>
          <w:b/>
        </w:rPr>
        <w:t>.Extensions.Configuration.Json</w:t>
      </w:r>
      <w:r w:rsidR="001B4297">
        <w:rPr>
          <w:b/>
        </w:rPr>
        <w:t xml:space="preserve"> </w:t>
      </w:r>
      <w:r w:rsidR="001B4297" w:rsidRPr="001B4297">
        <w:t>(version 2.0.0)</w:t>
      </w:r>
    </w:p>
    <w:p w14:paraId="4F4CB81B" w14:textId="72E91F49" w:rsidR="00E954AA" w:rsidRDefault="00E954AA" w:rsidP="006745F4">
      <w:pPr>
        <w:pStyle w:val="Ln1"/>
        <w:numPr>
          <w:ilvl w:val="1"/>
          <w:numId w:val="46"/>
        </w:numPr>
        <w:rPr>
          <w:b/>
        </w:rPr>
      </w:pPr>
      <w:r w:rsidRPr="006745F4">
        <w:rPr>
          <w:b/>
        </w:rPr>
        <w:t>Microsof</w:t>
      </w:r>
      <w:r w:rsidR="006745F4">
        <w:rPr>
          <w:b/>
        </w:rPr>
        <w:t>t.EntityFrameworkCore.SqlServer</w:t>
      </w:r>
      <w:r w:rsidR="001B4297">
        <w:rPr>
          <w:b/>
        </w:rPr>
        <w:t xml:space="preserve"> </w:t>
      </w:r>
      <w:r w:rsidR="001B4297" w:rsidRPr="001B4297">
        <w:t>(version 2.0.0)</w:t>
      </w:r>
    </w:p>
    <w:p w14:paraId="06751E00" w14:textId="4D13DC32" w:rsidR="006745F4" w:rsidRDefault="006745F4" w:rsidP="006745F4">
      <w:pPr>
        <w:pStyle w:val="Ln1"/>
        <w:numPr>
          <w:ilvl w:val="0"/>
          <w:numId w:val="0"/>
        </w:numPr>
        <w:ind w:left="1440"/>
        <w:rPr>
          <w:b/>
        </w:rPr>
      </w:pPr>
    </w:p>
    <w:p w14:paraId="0DF3510B" w14:textId="7A9C4D1B" w:rsidR="0094473B" w:rsidRPr="0094473B" w:rsidRDefault="0094473B" w:rsidP="0094473B">
      <w:pPr>
        <w:pStyle w:val="Ln1"/>
        <w:numPr>
          <w:ilvl w:val="0"/>
          <w:numId w:val="0"/>
        </w:numPr>
        <w:ind w:left="1080" w:hanging="360"/>
      </w:pPr>
      <w:r>
        <w:t>Your dependencies node will look like this:</w:t>
      </w:r>
    </w:p>
    <w:p w14:paraId="5B57C324" w14:textId="77777777" w:rsidR="00F96561" w:rsidRDefault="0094473B" w:rsidP="00F96561">
      <w:pPr>
        <w:pStyle w:val="Ln1"/>
        <w:numPr>
          <w:ilvl w:val="0"/>
          <w:numId w:val="0"/>
        </w:numPr>
        <w:ind w:left="1440"/>
      </w:pPr>
      <w:r>
        <w:rPr>
          <w:noProof/>
          <w:lang w:eastAsia="en-US"/>
        </w:rPr>
        <w:lastRenderedPageBreak/>
        <w:drawing>
          <wp:inline distT="0" distB="0" distL="0" distR="0" wp14:anchorId="6C98D6A7" wp14:editId="2845431A">
            <wp:extent cx="3829050" cy="1955698"/>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2778" cy="1962710"/>
                    </a:xfrm>
                    <a:prstGeom prst="rect">
                      <a:avLst/>
                    </a:prstGeom>
                  </pic:spPr>
                </pic:pic>
              </a:graphicData>
            </a:graphic>
          </wp:inline>
        </w:drawing>
      </w:r>
    </w:p>
    <w:p w14:paraId="3A27D411" w14:textId="77777777" w:rsidR="00F96561" w:rsidRDefault="00F96561" w:rsidP="00F96561">
      <w:pPr>
        <w:pStyle w:val="Ln1"/>
        <w:numPr>
          <w:ilvl w:val="0"/>
          <w:numId w:val="0"/>
        </w:numPr>
        <w:ind w:left="1440"/>
      </w:pPr>
    </w:p>
    <w:p w14:paraId="63B0D0FB" w14:textId="77777777" w:rsidR="00897922" w:rsidRDefault="00F96561" w:rsidP="00AE6AD7">
      <w:pPr>
        <w:pStyle w:val="Ln1"/>
        <w:numPr>
          <w:ilvl w:val="0"/>
          <w:numId w:val="31"/>
        </w:numPr>
      </w:pPr>
      <w:r>
        <w:t xml:space="preserve">Add a reference to </w:t>
      </w:r>
      <w:r w:rsidRPr="00897922">
        <w:rPr>
          <w:b/>
        </w:rPr>
        <w:t>MyShuttle.Model</w:t>
      </w:r>
      <w:r>
        <w:t xml:space="preserve"> to your project: </w:t>
      </w:r>
    </w:p>
    <w:p w14:paraId="086EAA7B" w14:textId="7CC36EA9" w:rsidR="00F96561" w:rsidRDefault="00F96561" w:rsidP="00897922">
      <w:pPr>
        <w:pStyle w:val="Ln1"/>
        <w:numPr>
          <w:ilvl w:val="0"/>
          <w:numId w:val="0"/>
        </w:numPr>
        <w:ind w:left="1080"/>
      </w:pPr>
      <w:r>
        <w:br/>
        <w:t xml:space="preserve">Right-click </w:t>
      </w:r>
      <w:r w:rsidRPr="00F96561">
        <w:rPr>
          <w:b/>
        </w:rPr>
        <w:t xml:space="preserve">MyShuttle.Data </w:t>
      </w:r>
      <w:r>
        <w:t xml:space="preserve">&gt; </w:t>
      </w:r>
      <w:r w:rsidRPr="00F96561">
        <w:rPr>
          <w:b/>
        </w:rPr>
        <w:t>Add</w:t>
      </w:r>
      <w:r>
        <w:t xml:space="preserve"> &gt; </w:t>
      </w:r>
      <w:r w:rsidRPr="00F96561">
        <w:rPr>
          <w:b/>
        </w:rPr>
        <w:t>Reference</w:t>
      </w:r>
      <w:r w:rsidRPr="00F96561">
        <w:t>.</w:t>
      </w:r>
      <w:r>
        <w:t xml:space="preserve"> </w:t>
      </w:r>
      <w:r>
        <w:br/>
        <w:t xml:space="preserve">Go to the </w:t>
      </w:r>
      <w:r w:rsidRPr="00F96561">
        <w:rPr>
          <w:b/>
        </w:rPr>
        <w:t>Projects</w:t>
      </w:r>
      <w:r>
        <w:t xml:space="preserve"> tab, and check the box for </w:t>
      </w:r>
      <w:r w:rsidRPr="00F96561">
        <w:rPr>
          <w:b/>
        </w:rPr>
        <w:t>MyShuttle.Model</w:t>
      </w:r>
      <w:r>
        <w:t>.</w:t>
      </w:r>
    </w:p>
    <w:p w14:paraId="739AA744" w14:textId="34B4F543" w:rsidR="00F96561" w:rsidRDefault="00F96561" w:rsidP="00F96561">
      <w:pPr>
        <w:pStyle w:val="Ln1"/>
        <w:numPr>
          <w:ilvl w:val="0"/>
          <w:numId w:val="0"/>
        </w:numPr>
        <w:ind w:left="1080"/>
      </w:pPr>
    </w:p>
    <w:p w14:paraId="1D31CCE8" w14:textId="50DCE735" w:rsidR="00F96561" w:rsidRDefault="00F96561" w:rsidP="00F96561">
      <w:pPr>
        <w:pStyle w:val="Ln1"/>
        <w:numPr>
          <w:ilvl w:val="0"/>
          <w:numId w:val="0"/>
        </w:numPr>
        <w:ind w:left="1080"/>
      </w:pPr>
      <w:r>
        <w:rPr>
          <w:noProof/>
          <w:lang w:eastAsia="en-US"/>
        </w:rPr>
        <w:drawing>
          <wp:inline distT="0" distB="0" distL="0" distR="0" wp14:anchorId="06A9E72C" wp14:editId="3F16424D">
            <wp:extent cx="4311650" cy="20845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3058" cy="2090104"/>
                    </a:xfrm>
                    <a:prstGeom prst="rect">
                      <a:avLst/>
                    </a:prstGeom>
                    <a:noFill/>
                    <a:ln>
                      <a:noFill/>
                    </a:ln>
                  </pic:spPr>
                </pic:pic>
              </a:graphicData>
            </a:graphic>
          </wp:inline>
        </w:drawing>
      </w:r>
    </w:p>
    <w:p w14:paraId="459EC0BC" w14:textId="5EA907EA" w:rsidR="00F96561" w:rsidRDefault="00F96561" w:rsidP="00F96561">
      <w:pPr>
        <w:pStyle w:val="Ln1"/>
        <w:numPr>
          <w:ilvl w:val="0"/>
          <w:numId w:val="0"/>
        </w:numPr>
        <w:ind w:left="1080"/>
      </w:pPr>
    </w:p>
    <w:p w14:paraId="15A176AD" w14:textId="2661D263" w:rsidR="00F96561" w:rsidRDefault="00F96561" w:rsidP="00F96561">
      <w:pPr>
        <w:pStyle w:val="Ln1"/>
        <w:numPr>
          <w:ilvl w:val="0"/>
          <w:numId w:val="0"/>
        </w:numPr>
        <w:ind w:left="1080"/>
      </w:pPr>
      <w:r>
        <w:t>You’ll now see a reference to it</w:t>
      </w:r>
      <w:r w:rsidR="004E4AE4">
        <w:t xml:space="preserve"> under the Dependencies/Projects node:</w:t>
      </w:r>
    </w:p>
    <w:p w14:paraId="563F8607" w14:textId="3166E48F" w:rsidR="00F96561" w:rsidRDefault="00F96561" w:rsidP="004E4AE4">
      <w:pPr>
        <w:pStyle w:val="Ln1"/>
        <w:numPr>
          <w:ilvl w:val="0"/>
          <w:numId w:val="0"/>
        </w:numPr>
        <w:ind w:left="1080"/>
        <w:jc w:val="center"/>
      </w:pPr>
      <w:r>
        <w:rPr>
          <w:noProof/>
          <w:lang w:eastAsia="en-US"/>
        </w:rPr>
        <w:drawing>
          <wp:inline distT="0" distB="0" distL="0" distR="0" wp14:anchorId="40BE4758" wp14:editId="3F291DF5">
            <wp:extent cx="2290763" cy="1812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94874" cy="1816188"/>
                    </a:xfrm>
                    <a:prstGeom prst="rect">
                      <a:avLst/>
                    </a:prstGeom>
                  </pic:spPr>
                </pic:pic>
              </a:graphicData>
            </a:graphic>
          </wp:inline>
        </w:drawing>
      </w:r>
    </w:p>
    <w:p w14:paraId="535B1A5D" w14:textId="77777777" w:rsidR="004E4AE4" w:rsidRDefault="004E4AE4" w:rsidP="004E4AE4">
      <w:pPr>
        <w:pStyle w:val="Ln1"/>
        <w:numPr>
          <w:ilvl w:val="0"/>
          <w:numId w:val="0"/>
        </w:numPr>
        <w:ind w:left="1080"/>
        <w:jc w:val="center"/>
      </w:pPr>
    </w:p>
    <w:p w14:paraId="1A353166" w14:textId="378607CE" w:rsidR="004E4AE4" w:rsidRDefault="004E4AE4" w:rsidP="004E4AE4">
      <w:pPr>
        <w:pStyle w:val="Ln1"/>
        <w:numPr>
          <w:ilvl w:val="0"/>
          <w:numId w:val="0"/>
        </w:numPr>
        <w:ind w:left="1080"/>
      </w:pPr>
      <w:r>
        <w:t>You’ll see that your dependencies will be neatly organized in categories underneath the Dependencies node.</w:t>
      </w:r>
    </w:p>
    <w:p w14:paraId="1573B46A" w14:textId="77777777" w:rsidR="00F96561" w:rsidRDefault="00F96561" w:rsidP="00F96561">
      <w:pPr>
        <w:pStyle w:val="Ln1"/>
        <w:numPr>
          <w:ilvl w:val="0"/>
          <w:numId w:val="0"/>
        </w:numPr>
        <w:ind w:left="1080"/>
      </w:pPr>
    </w:p>
    <w:p w14:paraId="1E2B4B39" w14:textId="68DF91D3" w:rsidR="009F08E4" w:rsidRDefault="00093EED" w:rsidP="00AE6AD7">
      <w:pPr>
        <w:pStyle w:val="Ln1"/>
        <w:numPr>
          <w:ilvl w:val="0"/>
          <w:numId w:val="31"/>
        </w:numPr>
      </w:pPr>
      <w:r>
        <w:t xml:space="preserve">Now let’s add the logic for our data class. </w:t>
      </w:r>
      <w:r w:rsidR="00AA5987">
        <w:br/>
      </w:r>
      <w:r>
        <w:br/>
      </w:r>
      <w:r w:rsidR="009F08E4">
        <w:t xml:space="preserve">Right-click </w:t>
      </w:r>
      <w:r w:rsidR="001950E0">
        <w:t xml:space="preserve">the </w:t>
      </w:r>
      <w:r w:rsidR="009F08E4" w:rsidRPr="00AE6AD7">
        <w:rPr>
          <w:b/>
        </w:rPr>
        <w:t>MyShuttle.Data</w:t>
      </w:r>
      <w:r w:rsidR="009F08E4">
        <w:t xml:space="preserve"> project and click </w:t>
      </w:r>
      <w:r w:rsidR="009F08E4" w:rsidRPr="00AE6AD7">
        <w:rPr>
          <w:b/>
        </w:rPr>
        <w:t>Add</w:t>
      </w:r>
      <w:r w:rsidR="009F08E4">
        <w:t xml:space="preserve"> </w:t>
      </w:r>
      <w:r w:rsidR="009F08E4">
        <w:sym w:font="Wingdings" w:char="F0E8"/>
      </w:r>
      <w:r w:rsidR="009F08E4">
        <w:t xml:space="preserve"> </w:t>
      </w:r>
      <w:r w:rsidR="009F08E4" w:rsidRPr="00AE6AD7">
        <w:rPr>
          <w:b/>
        </w:rPr>
        <w:t>Existing Item</w:t>
      </w:r>
      <w:r w:rsidR="009F08E4">
        <w:t xml:space="preserve">. </w:t>
      </w:r>
      <w:r>
        <w:br/>
      </w:r>
      <w:r w:rsidR="009F08E4">
        <w:t>Add</w:t>
      </w:r>
      <w:r w:rsidR="000F4448">
        <w:t xml:space="preserve"> the </w:t>
      </w:r>
      <w:r w:rsidR="009F08E4" w:rsidRPr="00AE6AD7">
        <w:rPr>
          <w:b/>
        </w:rPr>
        <w:t>MyShuttleContext.cs</w:t>
      </w:r>
      <w:r w:rsidR="009F08E4">
        <w:t xml:space="preserve"> file to the project root</w:t>
      </w:r>
      <w:r w:rsidR="00914782">
        <w:t xml:space="preserve"> from </w:t>
      </w:r>
      <w:r w:rsidR="00914782" w:rsidRPr="00AE6AD7">
        <w:rPr>
          <w:b/>
        </w:rPr>
        <w:t>…/Assets/MyShuttle.Data</w:t>
      </w:r>
      <w:r w:rsidR="00914782">
        <w:t xml:space="preserve"> folder</w:t>
      </w:r>
      <w:r w:rsidR="009F08E4">
        <w:t xml:space="preserve">. </w:t>
      </w:r>
      <w:r>
        <w:br/>
      </w:r>
      <w:r>
        <w:br/>
      </w:r>
      <w:r w:rsidR="009F08E4">
        <w:t>This class implements the database context of Entity Framework</w:t>
      </w:r>
      <w:r w:rsidR="002D54A8">
        <w:t xml:space="preserve"> (EF)</w:t>
      </w:r>
      <w:r w:rsidR="00DE1FA5">
        <w:t xml:space="preserve"> which</w:t>
      </w:r>
      <w:r w:rsidR="009F08E4">
        <w:t xml:space="preserve"> declares all entities </w:t>
      </w:r>
      <w:r w:rsidR="00DE1FA5">
        <w:t>and their relationships</w:t>
      </w:r>
      <w:r w:rsidR="00BC3675">
        <w:t xml:space="preserve"> using Code First approach</w:t>
      </w:r>
      <w:r w:rsidR="009F08E4">
        <w:t>.</w:t>
      </w:r>
    </w:p>
    <w:p w14:paraId="4D0BF850" w14:textId="77777777" w:rsidR="00093EED" w:rsidRDefault="00093EED" w:rsidP="00093EED">
      <w:pPr>
        <w:pStyle w:val="Ln1"/>
        <w:numPr>
          <w:ilvl w:val="0"/>
          <w:numId w:val="0"/>
        </w:numPr>
        <w:ind w:left="1080"/>
      </w:pPr>
    </w:p>
    <w:p w14:paraId="094476C2" w14:textId="3C0C04DE" w:rsidR="00835B1D" w:rsidRDefault="00835B1D" w:rsidP="00AE6AD7">
      <w:pPr>
        <w:pStyle w:val="Ln1"/>
        <w:numPr>
          <w:ilvl w:val="0"/>
          <w:numId w:val="31"/>
        </w:numPr>
      </w:pPr>
      <w:r>
        <w:t>Right-click</w:t>
      </w:r>
      <w:r w:rsidR="001950E0">
        <w:t xml:space="preserve"> the </w:t>
      </w:r>
      <w:r w:rsidRPr="00AE6AD7">
        <w:rPr>
          <w:b/>
        </w:rPr>
        <w:t>MyShuttle.Data</w:t>
      </w:r>
      <w:r>
        <w:t xml:space="preserve"> project and click </w:t>
      </w:r>
      <w:r w:rsidRPr="00AE6AD7">
        <w:rPr>
          <w:b/>
        </w:rPr>
        <w:t>Add</w:t>
      </w:r>
      <w:r>
        <w:t xml:space="preserve"> </w:t>
      </w:r>
      <w:r>
        <w:sym w:font="Wingdings" w:char="F0E8"/>
      </w:r>
      <w:r>
        <w:t xml:space="preserve"> </w:t>
      </w:r>
      <w:r w:rsidRPr="00AE6AD7">
        <w:rPr>
          <w:b/>
        </w:rPr>
        <w:t>New Folder</w:t>
      </w:r>
      <w:r>
        <w:t xml:space="preserve">. Name the folder as </w:t>
      </w:r>
      <w:r w:rsidRPr="00AE6AD7">
        <w:rPr>
          <w:b/>
        </w:rPr>
        <w:t>Infrastructure</w:t>
      </w:r>
      <w:r>
        <w:t>.</w:t>
      </w:r>
    </w:p>
    <w:p w14:paraId="17F205F5" w14:textId="6714A49F" w:rsidR="00835B1D" w:rsidRDefault="00D01332" w:rsidP="00AE6AD7">
      <w:pPr>
        <w:pStyle w:val="Ln1"/>
        <w:numPr>
          <w:ilvl w:val="0"/>
          <w:numId w:val="31"/>
        </w:numPr>
      </w:pPr>
      <w:r>
        <w:t xml:space="preserve">Add the following </w:t>
      </w:r>
      <w:r w:rsidR="00432FE1">
        <w:t>two</w:t>
      </w:r>
      <w:r>
        <w:t xml:space="preserve"> existing items under </w:t>
      </w:r>
      <w:r w:rsidR="001950E0">
        <w:t xml:space="preserve">the </w:t>
      </w:r>
      <w:r w:rsidRPr="00AE6AD7">
        <w:rPr>
          <w:b/>
        </w:rPr>
        <w:t>Infrastructure</w:t>
      </w:r>
      <w:r>
        <w:t xml:space="preserve"> folder from </w:t>
      </w:r>
      <w:r w:rsidR="001950E0">
        <w:t xml:space="preserve">the </w:t>
      </w:r>
      <w:r w:rsidRPr="00AE6AD7">
        <w:rPr>
          <w:b/>
        </w:rPr>
        <w:t>…/Assets/MyShuttle.Data/Infrastructure</w:t>
      </w:r>
      <w:r w:rsidR="00AF7ECE">
        <w:t xml:space="preserve"> folder:</w:t>
      </w:r>
    </w:p>
    <w:p w14:paraId="1DFC4E57" w14:textId="4D629A9A" w:rsidR="00AF7ECE" w:rsidRPr="00AF7ECE" w:rsidRDefault="00AF7ECE" w:rsidP="00AF7ECE">
      <w:pPr>
        <w:pStyle w:val="Ln1"/>
        <w:numPr>
          <w:ilvl w:val="1"/>
          <w:numId w:val="47"/>
        </w:numPr>
        <w:rPr>
          <w:b/>
        </w:rPr>
      </w:pPr>
      <w:r w:rsidRPr="00AF7ECE">
        <w:rPr>
          <w:b/>
        </w:rPr>
        <w:t>FakeImages.cs</w:t>
      </w:r>
    </w:p>
    <w:p w14:paraId="5AD1F3DD" w14:textId="3E296924" w:rsidR="00AF7ECE" w:rsidRPr="00AF7ECE" w:rsidRDefault="00AF7ECE" w:rsidP="00AF7ECE">
      <w:pPr>
        <w:pStyle w:val="Ln1"/>
        <w:numPr>
          <w:ilvl w:val="1"/>
          <w:numId w:val="47"/>
        </w:numPr>
        <w:rPr>
          <w:b/>
        </w:rPr>
      </w:pPr>
      <w:r w:rsidRPr="00AF7ECE">
        <w:rPr>
          <w:b/>
        </w:rPr>
        <w:t>MyShuttleDataInitializer.cs</w:t>
      </w:r>
    </w:p>
    <w:p w14:paraId="04489F94" w14:textId="02DC3A38" w:rsidR="00D01332" w:rsidRPr="001123A2" w:rsidRDefault="00D01332" w:rsidP="00C20ACC">
      <w:pPr>
        <w:pStyle w:val="Note"/>
      </w:pPr>
      <w:r w:rsidRPr="00C20ACC">
        <w:rPr>
          <w:b/>
        </w:rPr>
        <w:t>FakeImages.cs:</w:t>
      </w:r>
      <w:r>
        <w:t xml:space="preserve"> </w:t>
      </w:r>
      <w:r w:rsidR="009F08E4" w:rsidRPr="001123A2">
        <w:t>It contains images for drivers, vehicles, etc.</w:t>
      </w:r>
    </w:p>
    <w:p w14:paraId="3D7BE81F" w14:textId="46D54C5B" w:rsidR="00D01332" w:rsidRDefault="00D01332" w:rsidP="00C20ACC">
      <w:pPr>
        <w:pStyle w:val="Note"/>
      </w:pPr>
      <w:r w:rsidRPr="00C20ACC">
        <w:rPr>
          <w:b/>
        </w:rPr>
        <w:t>MyShuttleDataInitializer.cs:</w:t>
      </w:r>
      <w:r w:rsidR="009F08E4">
        <w:t xml:space="preserve"> </w:t>
      </w:r>
      <w:r w:rsidR="009F08E4" w:rsidRPr="001123A2">
        <w:t>It contains dummy data and initialization logic.</w:t>
      </w:r>
    </w:p>
    <w:p w14:paraId="12D4345D" w14:textId="3935728F" w:rsidR="00AD34A9" w:rsidRPr="00AD34A9" w:rsidRDefault="00AD34A9" w:rsidP="00AD34A9"/>
    <w:p w14:paraId="7D0439B9" w14:textId="54D6BEE8" w:rsidR="00A65AF6" w:rsidRDefault="00AD34A9" w:rsidP="00AD34A9">
      <w:r>
        <w:t xml:space="preserve">We’ve finished implementing our data initialization part! </w:t>
      </w:r>
      <w:r w:rsidR="00A65AF6">
        <w:t>We’ve</w:t>
      </w:r>
      <w:r w:rsidR="00E674DF" w:rsidRPr="000C4A44">
        <w:t xml:space="preserve"> created dummy data to fill out the database initially.</w:t>
      </w:r>
      <w:r w:rsidR="00E674DF">
        <w:t xml:space="preserve"> </w:t>
      </w:r>
    </w:p>
    <w:p w14:paraId="58FA5EDC" w14:textId="77777777" w:rsidR="00A65AF6" w:rsidRDefault="00A65AF6" w:rsidP="00AD34A9"/>
    <w:p w14:paraId="4092CCC9" w14:textId="22EF7F7B" w:rsidR="00AD34A9" w:rsidRPr="00AD34A9" w:rsidRDefault="00AD34A9" w:rsidP="00AD34A9">
      <w:r>
        <w:t xml:space="preserve">Let’s move on to implementing our data repositories. </w:t>
      </w:r>
    </w:p>
    <w:p w14:paraId="144C73AD" w14:textId="15462F57" w:rsidR="00770520" w:rsidRPr="00084AAA" w:rsidRDefault="00770520" w:rsidP="00084AAA">
      <w:pPr>
        <w:pStyle w:val="ProcedureHeading0"/>
      </w:pPr>
      <w:r w:rsidRPr="00084AAA">
        <w:t>Task 3: Implement Data Repositories</w:t>
      </w:r>
    </w:p>
    <w:p w14:paraId="09949263" w14:textId="649303E5" w:rsidR="00332D03" w:rsidRDefault="00332D03" w:rsidP="00AE6AD7">
      <w:pPr>
        <w:pStyle w:val="Ln1"/>
        <w:numPr>
          <w:ilvl w:val="0"/>
          <w:numId w:val="35"/>
        </w:numPr>
      </w:pPr>
      <w:r>
        <w:t xml:space="preserve">Right-click </w:t>
      </w:r>
      <w:r w:rsidR="001950E0">
        <w:t xml:space="preserve">the </w:t>
      </w:r>
      <w:r w:rsidRPr="00AE6AD7">
        <w:rPr>
          <w:b/>
        </w:rPr>
        <w:t>MyShuttle.Data</w:t>
      </w:r>
      <w:r>
        <w:t xml:space="preserve"> project and click </w:t>
      </w:r>
      <w:r w:rsidRPr="00AE6AD7">
        <w:rPr>
          <w:b/>
        </w:rPr>
        <w:t>Add</w:t>
      </w:r>
      <w:r>
        <w:t xml:space="preserve"> </w:t>
      </w:r>
      <w:r w:rsidR="006E02C7">
        <w:t>&gt;</w:t>
      </w:r>
      <w:r>
        <w:t xml:space="preserve"> </w:t>
      </w:r>
      <w:r w:rsidRPr="00AE6AD7">
        <w:rPr>
          <w:b/>
        </w:rPr>
        <w:t>New Folder</w:t>
      </w:r>
      <w:r>
        <w:t xml:space="preserve">. Name the folder as </w:t>
      </w:r>
      <w:r w:rsidRPr="00AE6AD7">
        <w:rPr>
          <w:b/>
        </w:rPr>
        <w:t>Interfaces</w:t>
      </w:r>
      <w:r>
        <w:t>. This folder will contain all repository interfaces.</w:t>
      </w:r>
    </w:p>
    <w:p w14:paraId="57505B1A" w14:textId="4A84E702" w:rsidR="00084AAA" w:rsidRDefault="00332D03" w:rsidP="00AE6AD7">
      <w:pPr>
        <w:pStyle w:val="Ln1"/>
      </w:pPr>
      <w:r>
        <w:t xml:space="preserve">Right-click </w:t>
      </w:r>
      <w:r w:rsidR="001950E0">
        <w:t xml:space="preserve">the </w:t>
      </w:r>
      <w:r w:rsidRPr="00EB1DCD">
        <w:rPr>
          <w:b/>
        </w:rPr>
        <w:t>Interfaces</w:t>
      </w:r>
      <w:r>
        <w:t xml:space="preserve"> folder and click </w:t>
      </w:r>
      <w:r w:rsidRPr="00EB1DCD">
        <w:rPr>
          <w:b/>
        </w:rPr>
        <w:t xml:space="preserve">Add </w:t>
      </w:r>
      <w:r w:rsidR="006E02C7">
        <w:t>&gt;</w:t>
      </w:r>
      <w:r>
        <w:t xml:space="preserve"> </w:t>
      </w:r>
      <w:r w:rsidRPr="00EB1DCD">
        <w:rPr>
          <w:b/>
        </w:rPr>
        <w:t>New</w:t>
      </w:r>
      <w:r>
        <w:t xml:space="preserve"> </w:t>
      </w:r>
      <w:r w:rsidRPr="00AA309A">
        <w:rPr>
          <w:b/>
        </w:rPr>
        <w:t>Item</w:t>
      </w:r>
      <w:r>
        <w:t xml:space="preserve"> to add a new class. Name it </w:t>
      </w:r>
      <w:r w:rsidRPr="00332D03">
        <w:rPr>
          <w:b/>
        </w:rPr>
        <w:t>I</w:t>
      </w:r>
      <w:r w:rsidR="00835B1D" w:rsidRPr="00332D03">
        <w:rPr>
          <w:b/>
        </w:rPr>
        <w:t>Carrier</w:t>
      </w:r>
      <w:r>
        <w:rPr>
          <w:b/>
        </w:rPr>
        <w:t>Repository</w:t>
      </w:r>
      <w:r w:rsidR="00835B1D" w:rsidRPr="00332D03">
        <w:rPr>
          <w:b/>
        </w:rPr>
        <w:t>.cs</w:t>
      </w:r>
    </w:p>
    <w:p w14:paraId="0BE9EE1A" w14:textId="4EA227FD" w:rsidR="00835B1D" w:rsidRDefault="00332D03" w:rsidP="00AE6AD7">
      <w:pPr>
        <w:pStyle w:val="Ln1"/>
      </w:pPr>
      <w:r>
        <w:t>Define the interface as following:</w:t>
      </w:r>
    </w:p>
    <w:p w14:paraId="1032D8F5" w14:textId="3E0B813B" w:rsidR="00365D82" w:rsidRPr="00C20ACC" w:rsidRDefault="00187BBF" w:rsidP="00C20ACC">
      <w:pPr>
        <w:pStyle w:val="Note"/>
      </w:pPr>
      <w:r w:rsidRPr="00187BBF">
        <w:rPr>
          <w:b/>
        </w:rPr>
        <w:t>Important!</w:t>
      </w:r>
      <w:r>
        <w:t xml:space="preserve"> See</w:t>
      </w:r>
      <w:r w:rsidR="00365D82" w:rsidRPr="00C20ACC">
        <w:t xml:space="preserve"> that the default namespace would be </w:t>
      </w:r>
      <w:r w:rsidR="00365D82" w:rsidRPr="00C20ACC">
        <w:rPr>
          <w:i/>
        </w:rPr>
        <w:t>MyShuttle.Data.Interfaces</w:t>
      </w:r>
      <w:r w:rsidR="00365D82" w:rsidRPr="00C20ACC">
        <w:t xml:space="preserve">, but we have renamed this to be </w:t>
      </w:r>
      <w:r w:rsidR="00365D82" w:rsidRPr="00187BBF">
        <w:rPr>
          <w:b/>
          <w:i/>
        </w:rPr>
        <w:t>MyShuttle.Data</w:t>
      </w:r>
      <w:r w:rsidR="00365D82" w:rsidRPr="00C20ACC">
        <w:t xml:space="preserve"> for simplicity.</w:t>
      </w:r>
      <w:r>
        <w:br/>
      </w:r>
      <w:r>
        <w:br/>
        <w:t>Also note that we’ve replaced the key word “class” with “interface”. And</w:t>
      </w:r>
      <w:r w:rsidR="00C116AE">
        <w:t xml:space="preserve"> we’ve made it ”public” so we can access it from our other projects.</w:t>
      </w:r>
    </w:p>
    <w:p w14:paraId="7B264CEF" w14:textId="77777777" w:rsidR="00052176" w:rsidRDefault="00052176" w:rsidP="00052176">
      <w:pPr>
        <w:pStyle w:val="Code"/>
        <w:ind w:left="1080"/>
        <w:rPr>
          <w:lang w:eastAsia="en-US"/>
        </w:rPr>
      </w:pPr>
      <w:r>
        <w:rPr>
          <w:color w:val="0000FF"/>
          <w:lang w:eastAsia="en-US"/>
        </w:rPr>
        <w:t>using</w:t>
      </w:r>
      <w:r>
        <w:rPr>
          <w:lang w:eastAsia="en-US"/>
        </w:rPr>
        <w:t xml:space="preserve"> System;</w:t>
      </w:r>
    </w:p>
    <w:p w14:paraId="0762611E" w14:textId="77777777" w:rsidR="00052176" w:rsidRDefault="00052176" w:rsidP="00052176">
      <w:pPr>
        <w:pStyle w:val="Code"/>
        <w:ind w:left="1080"/>
        <w:rPr>
          <w:lang w:eastAsia="en-US"/>
        </w:rPr>
      </w:pPr>
      <w:r>
        <w:rPr>
          <w:color w:val="0000FF"/>
          <w:lang w:eastAsia="en-US"/>
        </w:rPr>
        <w:t>using</w:t>
      </w:r>
      <w:r>
        <w:rPr>
          <w:lang w:eastAsia="en-US"/>
        </w:rPr>
        <w:t xml:space="preserve"> System.Collections.Generic;</w:t>
      </w:r>
    </w:p>
    <w:p w14:paraId="64346BC7" w14:textId="77777777" w:rsidR="00052176" w:rsidRDefault="00052176" w:rsidP="00052176">
      <w:pPr>
        <w:pStyle w:val="Code"/>
        <w:ind w:left="1080"/>
        <w:rPr>
          <w:lang w:eastAsia="en-US"/>
        </w:rPr>
      </w:pPr>
      <w:r>
        <w:rPr>
          <w:color w:val="0000FF"/>
          <w:lang w:eastAsia="en-US"/>
        </w:rPr>
        <w:t>using</w:t>
      </w:r>
      <w:r>
        <w:rPr>
          <w:lang w:eastAsia="en-US"/>
        </w:rPr>
        <w:t xml:space="preserve"> System.Linq;</w:t>
      </w:r>
    </w:p>
    <w:p w14:paraId="4A178DC1" w14:textId="77777777" w:rsidR="00052176" w:rsidRDefault="00052176" w:rsidP="00052176">
      <w:pPr>
        <w:pStyle w:val="Code"/>
        <w:ind w:left="1080"/>
        <w:rPr>
          <w:lang w:eastAsia="en-US"/>
        </w:rPr>
      </w:pPr>
      <w:r>
        <w:rPr>
          <w:color w:val="0000FF"/>
          <w:lang w:eastAsia="en-US"/>
        </w:rPr>
        <w:lastRenderedPageBreak/>
        <w:t>using</w:t>
      </w:r>
      <w:r>
        <w:rPr>
          <w:lang w:eastAsia="en-US"/>
        </w:rPr>
        <w:t xml:space="preserve"> System.Threading.Tasks;</w:t>
      </w:r>
    </w:p>
    <w:p w14:paraId="04A60480" w14:textId="77777777" w:rsidR="00052176" w:rsidRDefault="00052176" w:rsidP="00052176">
      <w:pPr>
        <w:pStyle w:val="Code"/>
        <w:ind w:left="1080"/>
        <w:rPr>
          <w:lang w:eastAsia="en-US"/>
        </w:rPr>
      </w:pPr>
      <w:r>
        <w:rPr>
          <w:color w:val="0000FF"/>
          <w:lang w:eastAsia="en-US"/>
        </w:rPr>
        <w:t>using</w:t>
      </w:r>
      <w:r>
        <w:rPr>
          <w:lang w:eastAsia="en-US"/>
        </w:rPr>
        <w:t xml:space="preserve"> MyShuttle.Model;</w:t>
      </w:r>
    </w:p>
    <w:p w14:paraId="70075EBD" w14:textId="77777777" w:rsidR="00052176" w:rsidRDefault="00052176" w:rsidP="00052176">
      <w:pPr>
        <w:pStyle w:val="Code"/>
        <w:ind w:left="1080"/>
        <w:rPr>
          <w:lang w:eastAsia="en-US"/>
        </w:rPr>
      </w:pPr>
    </w:p>
    <w:p w14:paraId="65CA7A5C" w14:textId="77777777" w:rsidR="00052176" w:rsidRDefault="00052176" w:rsidP="00052176">
      <w:pPr>
        <w:pStyle w:val="Code"/>
        <w:ind w:left="1080"/>
        <w:rPr>
          <w:lang w:eastAsia="en-US"/>
        </w:rPr>
      </w:pPr>
      <w:r>
        <w:rPr>
          <w:color w:val="0000FF"/>
          <w:lang w:eastAsia="en-US"/>
        </w:rPr>
        <w:t>namespace</w:t>
      </w:r>
      <w:r>
        <w:rPr>
          <w:lang w:eastAsia="en-US"/>
        </w:rPr>
        <w:t xml:space="preserve"> MyShuttle.Data</w:t>
      </w:r>
    </w:p>
    <w:p w14:paraId="23C50573" w14:textId="77777777" w:rsidR="00052176" w:rsidRDefault="00052176" w:rsidP="00052176">
      <w:pPr>
        <w:pStyle w:val="Code"/>
        <w:ind w:left="1080"/>
        <w:rPr>
          <w:lang w:eastAsia="en-US"/>
        </w:rPr>
      </w:pPr>
      <w:r>
        <w:rPr>
          <w:lang w:eastAsia="en-US"/>
        </w:rPr>
        <w:t>{</w:t>
      </w:r>
    </w:p>
    <w:p w14:paraId="586EC113" w14:textId="77777777" w:rsidR="00052176" w:rsidRDefault="00052176" w:rsidP="00052176">
      <w:pPr>
        <w:pStyle w:val="Code"/>
        <w:ind w:left="1080"/>
        <w:rPr>
          <w:color w:val="000000"/>
          <w:lang w:eastAsia="en-US"/>
        </w:rPr>
      </w:pPr>
      <w:r>
        <w:rPr>
          <w:color w:val="000000"/>
          <w:lang w:eastAsia="en-US"/>
        </w:rPr>
        <w:t xml:space="preserve">    </w:t>
      </w:r>
      <w:r>
        <w:rPr>
          <w:color w:val="0000FF"/>
          <w:lang w:eastAsia="en-US"/>
        </w:rPr>
        <w:t>public</w:t>
      </w:r>
      <w:r>
        <w:rPr>
          <w:color w:val="000000"/>
          <w:lang w:eastAsia="en-US"/>
        </w:rPr>
        <w:t xml:space="preserve"> </w:t>
      </w:r>
      <w:r>
        <w:rPr>
          <w:color w:val="0000FF"/>
          <w:lang w:eastAsia="en-US"/>
        </w:rPr>
        <w:t>interface</w:t>
      </w:r>
      <w:r>
        <w:rPr>
          <w:color w:val="000000"/>
          <w:lang w:eastAsia="en-US"/>
        </w:rPr>
        <w:t xml:space="preserve"> </w:t>
      </w:r>
      <w:r>
        <w:rPr>
          <w:lang w:eastAsia="en-US"/>
        </w:rPr>
        <w:t>ICarrierRepository</w:t>
      </w:r>
    </w:p>
    <w:p w14:paraId="2BF1EDDD" w14:textId="77777777" w:rsidR="00052176" w:rsidRDefault="00052176" w:rsidP="00052176">
      <w:pPr>
        <w:pStyle w:val="Code"/>
        <w:ind w:left="1080"/>
        <w:rPr>
          <w:lang w:eastAsia="en-US"/>
        </w:rPr>
      </w:pPr>
      <w:r>
        <w:rPr>
          <w:lang w:eastAsia="en-US"/>
        </w:rPr>
        <w:t xml:space="preserve">    {</w:t>
      </w:r>
    </w:p>
    <w:p w14:paraId="7B3F09B4" w14:textId="77777777" w:rsidR="00052176" w:rsidRDefault="00052176" w:rsidP="00F846DF">
      <w:pPr>
        <w:pStyle w:val="Code"/>
        <w:ind w:left="2520" w:hanging="1440"/>
        <w:rPr>
          <w:lang w:eastAsia="en-US"/>
        </w:rPr>
      </w:pPr>
      <w:r>
        <w:rPr>
          <w:lang w:eastAsia="en-US"/>
        </w:rPr>
        <w:t xml:space="preserve">        </w:t>
      </w:r>
      <w:r>
        <w:rPr>
          <w:color w:val="2B91AF"/>
          <w:lang w:eastAsia="en-US"/>
        </w:rPr>
        <w:t>Task</w:t>
      </w:r>
      <w:r>
        <w:rPr>
          <w:lang w:eastAsia="en-US"/>
        </w:rPr>
        <w:t>&lt;</w:t>
      </w:r>
      <w:r>
        <w:rPr>
          <w:color w:val="0000FF"/>
          <w:lang w:eastAsia="en-US"/>
        </w:rPr>
        <w:t>int</w:t>
      </w:r>
      <w:r>
        <w:rPr>
          <w:lang w:eastAsia="en-US"/>
        </w:rPr>
        <w:t>&gt; AddAsync(</w:t>
      </w:r>
      <w:r>
        <w:rPr>
          <w:color w:val="2B91AF"/>
          <w:lang w:eastAsia="en-US"/>
        </w:rPr>
        <w:t>Carrier</w:t>
      </w:r>
      <w:r>
        <w:rPr>
          <w:lang w:eastAsia="en-US"/>
        </w:rPr>
        <w:t xml:space="preserve"> carrier);</w:t>
      </w:r>
    </w:p>
    <w:p w14:paraId="3C64371A" w14:textId="77777777" w:rsidR="00052176" w:rsidRDefault="00052176" w:rsidP="00F846DF">
      <w:pPr>
        <w:pStyle w:val="Code"/>
        <w:ind w:left="2520" w:hanging="1440"/>
        <w:rPr>
          <w:lang w:eastAsia="en-US"/>
        </w:rPr>
      </w:pPr>
      <w:r>
        <w:rPr>
          <w:lang w:eastAsia="en-US"/>
        </w:rPr>
        <w:t xml:space="preserve">        </w:t>
      </w:r>
      <w:r>
        <w:rPr>
          <w:color w:val="2B91AF"/>
          <w:lang w:eastAsia="en-US"/>
        </w:rPr>
        <w:t>Task</w:t>
      </w:r>
      <w:r>
        <w:rPr>
          <w:lang w:eastAsia="en-US"/>
        </w:rPr>
        <w:t>&lt;</w:t>
      </w:r>
      <w:r>
        <w:rPr>
          <w:color w:val="2B91AF"/>
          <w:lang w:eastAsia="en-US"/>
        </w:rPr>
        <w:t>SummaryAnalyticInfo</w:t>
      </w:r>
      <w:r>
        <w:rPr>
          <w:lang w:eastAsia="en-US"/>
        </w:rPr>
        <w:t>&gt; GetAnalyticSummaryInfoAsync(</w:t>
      </w:r>
      <w:r>
        <w:rPr>
          <w:color w:val="0000FF"/>
          <w:lang w:eastAsia="en-US"/>
        </w:rPr>
        <w:t>int</w:t>
      </w:r>
      <w:r>
        <w:rPr>
          <w:lang w:eastAsia="en-US"/>
        </w:rPr>
        <w:t xml:space="preserve"> carrierId);</w:t>
      </w:r>
    </w:p>
    <w:p w14:paraId="6BA2ABE5" w14:textId="77777777" w:rsidR="00052176" w:rsidRDefault="00052176" w:rsidP="00052176">
      <w:pPr>
        <w:pStyle w:val="Code"/>
        <w:ind w:left="1080"/>
        <w:rPr>
          <w:lang w:eastAsia="en-US"/>
        </w:rPr>
      </w:pPr>
      <w:r>
        <w:rPr>
          <w:lang w:eastAsia="en-US"/>
        </w:rPr>
        <w:t xml:space="preserve">        </w:t>
      </w:r>
      <w:r>
        <w:rPr>
          <w:color w:val="2B91AF"/>
          <w:lang w:eastAsia="en-US"/>
        </w:rPr>
        <w:t>Task</w:t>
      </w:r>
      <w:r>
        <w:rPr>
          <w:lang w:eastAsia="en-US"/>
        </w:rPr>
        <w:t>&lt;</w:t>
      </w:r>
      <w:r>
        <w:rPr>
          <w:color w:val="2B91AF"/>
          <w:lang w:eastAsia="en-US"/>
        </w:rPr>
        <w:t>Carrier</w:t>
      </w:r>
      <w:r>
        <w:rPr>
          <w:lang w:eastAsia="en-US"/>
        </w:rPr>
        <w:t>&gt; GetAsync(</w:t>
      </w:r>
      <w:r>
        <w:rPr>
          <w:color w:val="0000FF"/>
          <w:lang w:eastAsia="en-US"/>
        </w:rPr>
        <w:t>int</w:t>
      </w:r>
      <w:r>
        <w:rPr>
          <w:lang w:eastAsia="en-US"/>
        </w:rPr>
        <w:t xml:space="preserve"> carrierId);</w:t>
      </w:r>
    </w:p>
    <w:p w14:paraId="5AA96D05" w14:textId="77777777" w:rsidR="00052176" w:rsidRDefault="00052176" w:rsidP="00052176">
      <w:pPr>
        <w:pStyle w:val="Code"/>
        <w:ind w:left="1080"/>
        <w:rPr>
          <w:lang w:eastAsia="en-US"/>
        </w:rPr>
      </w:pPr>
      <w:r>
        <w:rPr>
          <w:lang w:eastAsia="en-US"/>
        </w:rPr>
        <w:t xml:space="preserve">        </w:t>
      </w:r>
      <w:r>
        <w:rPr>
          <w:color w:val="2B91AF"/>
          <w:lang w:eastAsia="en-US"/>
        </w:rPr>
        <w:t>Task</w:t>
      </w:r>
      <w:r>
        <w:rPr>
          <w:lang w:eastAsia="en-US"/>
        </w:rPr>
        <w:t>&lt;</w:t>
      </w:r>
      <w:r>
        <w:rPr>
          <w:color w:val="2B91AF"/>
          <w:lang w:eastAsia="en-US"/>
        </w:rPr>
        <w:t>List</w:t>
      </w:r>
      <w:r>
        <w:rPr>
          <w:lang w:eastAsia="en-US"/>
        </w:rPr>
        <w:t>&lt;</w:t>
      </w:r>
      <w:r>
        <w:rPr>
          <w:color w:val="2B91AF"/>
          <w:lang w:eastAsia="en-US"/>
        </w:rPr>
        <w:t>Carrier</w:t>
      </w:r>
      <w:r>
        <w:rPr>
          <w:lang w:eastAsia="en-US"/>
        </w:rPr>
        <w:t>&gt;&gt; GetCarriersAsync(</w:t>
      </w:r>
      <w:r>
        <w:rPr>
          <w:color w:val="0000FF"/>
          <w:lang w:eastAsia="en-US"/>
        </w:rPr>
        <w:t>string</w:t>
      </w:r>
      <w:r>
        <w:rPr>
          <w:lang w:eastAsia="en-US"/>
        </w:rPr>
        <w:t xml:space="preserve"> filter);</w:t>
      </w:r>
    </w:p>
    <w:p w14:paraId="30C84A56" w14:textId="77777777" w:rsidR="00052176" w:rsidRDefault="00052176" w:rsidP="00052176">
      <w:pPr>
        <w:pStyle w:val="Code"/>
        <w:ind w:left="1080"/>
        <w:rPr>
          <w:lang w:eastAsia="en-US"/>
        </w:rPr>
      </w:pPr>
      <w:r>
        <w:rPr>
          <w:lang w:eastAsia="en-US"/>
        </w:rPr>
        <w:t xml:space="preserve">        </w:t>
      </w:r>
      <w:r>
        <w:rPr>
          <w:color w:val="2B91AF"/>
          <w:lang w:eastAsia="en-US"/>
        </w:rPr>
        <w:t>Task</w:t>
      </w:r>
      <w:r>
        <w:rPr>
          <w:lang w:eastAsia="en-US"/>
        </w:rPr>
        <w:t xml:space="preserve"> UpdateAsync(</w:t>
      </w:r>
      <w:r>
        <w:rPr>
          <w:color w:val="2B91AF"/>
          <w:lang w:eastAsia="en-US"/>
        </w:rPr>
        <w:t>Carrier</w:t>
      </w:r>
      <w:r>
        <w:rPr>
          <w:lang w:eastAsia="en-US"/>
        </w:rPr>
        <w:t xml:space="preserve"> carrier);</w:t>
      </w:r>
    </w:p>
    <w:p w14:paraId="0ED87FD7" w14:textId="77777777" w:rsidR="00052176" w:rsidRDefault="00052176" w:rsidP="00052176">
      <w:pPr>
        <w:pStyle w:val="Code"/>
        <w:ind w:left="1080"/>
        <w:rPr>
          <w:lang w:eastAsia="en-US"/>
        </w:rPr>
      </w:pPr>
      <w:r>
        <w:rPr>
          <w:lang w:eastAsia="en-US"/>
        </w:rPr>
        <w:t xml:space="preserve">    }</w:t>
      </w:r>
    </w:p>
    <w:p w14:paraId="22AD103B" w14:textId="77777777" w:rsidR="00052176" w:rsidRDefault="00052176" w:rsidP="00052176">
      <w:pPr>
        <w:pStyle w:val="Code"/>
        <w:ind w:left="1080"/>
        <w:rPr>
          <w:lang w:eastAsia="en-US"/>
        </w:rPr>
      </w:pPr>
      <w:r>
        <w:rPr>
          <w:lang w:eastAsia="en-US"/>
        </w:rPr>
        <w:t>}</w:t>
      </w:r>
    </w:p>
    <w:p w14:paraId="061D3423" w14:textId="11C39BCD" w:rsidR="00332D03" w:rsidRPr="000D53B8" w:rsidRDefault="00332D03" w:rsidP="00377C14">
      <w:pPr>
        <w:pStyle w:val="Note"/>
        <w:ind w:left="1440"/>
      </w:pPr>
      <w:r w:rsidRPr="00E62518">
        <w:rPr>
          <w:b/>
        </w:rPr>
        <w:t>AddAsync</w:t>
      </w:r>
      <w:r w:rsidRPr="00332D03">
        <w:t>:</w:t>
      </w:r>
      <w:r>
        <w:t xml:space="preserve"> </w:t>
      </w:r>
      <w:r w:rsidR="000D064E" w:rsidRPr="000D53B8">
        <w:t>A</w:t>
      </w:r>
      <w:r w:rsidRPr="000D53B8">
        <w:t xml:space="preserve">dds a new carrier to the database. </w:t>
      </w:r>
    </w:p>
    <w:p w14:paraId="497AE659" w14:textId="77D3A627" w:rsidR="00332D03" w:rsidRPr="000D53B8" w:rsidRDefault="00332D03" w:rsidP="00377C14">
      <w:pPr>
        <w:pStyle w:val="Note"/>
        <w:ind w:left="1440"/>
      </w:pPr>
      <w:r w:rsidRPr="00E62518">
        <w:rPr>
          <w:b/>
        </w:rPr>
        <w:t>GetAnalyticSummaryInfoAsync</w:t>
      </w:r>
      <w:r w:rsidRPr="00332D03">
        <w:t>:</w:t>
      </w:r>
      <w:r>
        <w:t xml:space="preserve"> </w:t>
      </w:r>
      <w:r w:rsidR="000D064E" w:rsidRPr="000D53B8">
        <w:t>P</w:t>
      </w:r>
      <w:r w:rsidRPr="000D53B8">
        <w:t>erforms some analytics and returns summary analytics like rating, total drivers, passengers</w:t>
      </w:r>
      <w:r w:rsidR="00DD0168" w:rsidRPr="000D53B8">
        <w:t>,</w:t>
      </w:r>
      <w:r w:rsidRPr="000D53B8">
        <w:t xml:space="preserve"> and vehicles of a carrier.</w:t>
      </w:r>
    </w:p>
    <w:p w14:paraId="61FD2A53" w14:textId="7A3B7EEB" w:rsidR="00332D03" w:rsidRPr="000D53B8" w:rsidRDefault="00332D03" w:rsidP="00377C14">
      <w:pPr>
        <w:pStyle w:val="Note"/>
        <w:ind w:left="1440"/>
      </w:pPr>
      <w:r w:rsidRPr="00E62518">
        <w:rPr>
          <w:b/>
        </w:rPr>
        <w:t>GetAsync</w:t>
      </w:r>
      <w:r w:rsidRPr="00332D03">
        <w:t>:</w:t>
      </w:r>
      <w:r>
        <w:t xml:space="preserve"> </w:t>
      </w:r>
      <w:r w:rsidR="000D064E" w:rsidRPr="000D53B8">
        <w:t>R</w:t>
      </w:r>
      <w:r w:rsidRPr="000D53B8">
        <w:t>eturns a carrier record matching the input Carrier ID.</w:t>
      </w:r>
    </w:p>
    <w:p w14:paraId="666FCDDC" w14:textId="4EA059E9" w:rsidR="00332D03" w:rsidRPr="000D53B8" w:rsidRDefault="00332D03" w:rsidP="00377C14">
      <w:pPr>
        <w:pStyle w:val="Note"/>
        <w:ind w:left="1440"/>
      </w:pPr>
      <w:r w:rsidRPr="00E62518">
        <w:rPr>
          <w:b/>
        </w:rPr>
        <w:t>GetCarrier</w:t>
      </w:r>
      <w:r w:rsidR="00B833B7" w:rsidRPr="00E62518">
        <w:rPr>
          <w:b/>
        </w:rPr>
        <w:t>s</w:t>
      </w:r>
      <w:r w:rsidRPr="00E62518">
        <w:rPr>
          <w:b/>
        </w:rPr>
        <w:t>Async</w:t>
      </w:r>
      <w:r w:rsidRPr="00332D03">
        <w:t>:</w:t>
      </w:r>
      <w:r>
        <w:t xml:space="preserve"> </w:t>
      </w:r>
      <w:r w:rsidR="000D064E" w:rsidRPr="000D53B8">
        <w:t>U</w:t>
      </w:r>
      <w:r w:rsidR="009227F5" w:rsidRPr="000D53B8">
        <w:t xml:space="preserve">sed by </w:t>
      </w:r>
      <w:r w:rsidR="000D064E" w:rsidRPr="000D53B8">
        <w:t xml:space="preserve">the </w:t>
      </w:r>
      <w:r w:rsidR="009227F5" w:rsidRPr="000D53B8">
        <w:t xml:space="preserve">search </w:t>
      </w:r>
      <w:r w:rsidR="000D064E" w:rsidRPr="000D53B8">
        <w:t xml:space="preserve">function </w:t>
      </w:r>
      <w:r w:rsidR="009227F5" w:rsidRPr="000D53B8">
        <w:t>to return all carriers that match the input criteria.</w:t>
      </w:r>
    </w:p>
    <w:p w14:paraId="362927A8" w14:textId="25A70EC4" w:rsidR="00332D03" w:rsidRPr="000D53B8" w:rsidRDefault="00332D03" w:rsidP="00377C14">
      <w:pPr>
        <w:pStyle w:val="Note"/>
        <w:ind w:left="1440"/>
      </w:pPr>
      <w:r w:rsidRPr="00E62518">
        <w:rPr>
          <w:b/>
        </w:rPr>
        <w:t>UpdateAsync</w:t>
      </w:r>
      <w:r w:rsidRPr="00332D03">
        <w:t>:</w:t>
      </w:r>
      <w:r>
        <w:t xml:space="preserve"> </w:t>
      </w:r>
      <w:r w:rsidR="000D064E" w:rsidRPr="000D53B8">
        <w:t>U</w:t>
      </w:r>
      <w:r w:rsidRPr="000D53B8">
        <w:t>pdates carrier record in the database.</w:t>
      </w:r>
    </w:p>
    <w:p w14:paraId="05E56321" w14:textId="61F7E887" w:rsidR="00332D03" w:rsidRDefault="00A06F7D" w:rsidP="00A06F7D">
      <w:pPr>
        <w:pStyle w:val="Ln1"/>
      </w:pPr>
      <w:r>
        <w:t>We’ve created our first repository interface. Now let’s add the interfaces for the other repositories. A</w:t>
      </w:r>
      <w:r w:rsidR="00C17EB0">
        <w:t>dd the following existing items from</w:t>
      </w:r>
      <w:r w:rsidR="00DD0168">
        <w:t xml:space="preserve"> the</w:t>
      </w:r>
      <w:r w:rsidR="00C17EB0">
        <w:t xml:space="preserve"> </w:t>
      </w:r>
      <w:r w:rsidR="00C17EB0" w:rsidRPr="00EB1DCD">
        <w:rPr>
          <w:b/>
        </w:rPr>
        <w:t>…/Assets/MyShuttle.Data/Interfaces/</w:t>
      </w:r>
      <w:r w:rsidR="00C17EB0">
        <w:rPr>
          <w:i/>
        </w:rPr>
        <w:t xml:space="preserve"> </w:t>
      </w:r>
      <w:r w:rsidR="00C17EB0">
        <w:t>folder.</w:t>
      </w:r>
    </w:p>
    <w:p w14:paraId="5251E22E" w14:textId="17C76117" w:rsidR="00C17EB0" w:rsidRPr="00084AAA" w:rsidRDefault="000C4A44" w:rsidP="00771B87">
      <w:pPr>
        <w:pStyle w:val="Ln2"/>
        <w:numPr>
          <w:ilvl w:val="0"/>
          <w:numId w:val="48"/>
        </w:numPr>
      </w:pPr>
      <w:r w:rsidRPr="00084AAA">
        <w:t>ICustomerRepository.cs</w:t>
      </w:r>
    </w:p>
    <w:p w14:paraId="488E21C4" w14:textId="56E478A2" w:rsidR="000C4A44" w:rsidRPr="00084AAA" w:rsidRDefault="000C4A44" w:rsidP="00771B87">
      <w:pPr>
        <w:pStyle w:val="Ln2"/>
        <w:numPr>
          <w:ilvl w:val="0"/>
          <w:numId w:val="48"/>
        </w:numPr>
      </w:pPr>
      <w:r w:rsidRPr="00084AAA">
        <w:t>IDriverRepository.cs</w:t>
      </w:r>
    </w:p>
    <w:p w14:paraId="40BC4D98" w14:textId="15F4D16B" w:rsidR="000C4A44" w:rsidRPr="00084AAA" w:rsidRDefault="000C4A44" w:rsidP="00771B87">
      <w:pPr>
        <w:pStyle w:val="Ln2"/>
        <w:numPr>
          <w:ilvl w:val="0"/>
          <w:numId w:val="48"/>
        </w:numPr>
      </w:pPr>
      <w:r w:rsidRPr="00084AAA">
        <w:t>IEmployeeRepository.cs</w:t>
      </w:r>
    </w:p>
    <w:p w14:paraId="0BCBEC4F" w14:textId="6C12C54B" w:rsidR="000C4A44" w:rsidRPr="00084AAA" w:rsidRDefault="000C4A44" w:rsidP="00771B87">
      <w:pPr>
        <w:pStyle w:val="Ln2"/>
        <w:numPr>
          <w:ilvl w:val="0"/>
          <w:numId w:val="48"/>
        </w:numPr>
      </w:pPr>
      <w:r w:rsidRPr="00084AAA">
        <w:t>IRidesRepository.cs</w:t>
      </w:r>
    </w:p>
    <w:p w14:paraId="799BB77E" w14:textId="22321C4A" w:rsidR="000C4A44" w:rsidRDefault="000C4A44" w:rsidP="00771B87">
      <w:pPr>
        <w:pStyle w:val="Ln2"/>
        <w:numPr>
          <w:ilvl w:val="0"/>
          <w:numId w:val="48"/>
        </w:numPr>
      </w:pPr>
      <w:r w:rsidRPr="00084AAA">
        <w:t>IVehicleRepository.cs</w:t>
      </w:r>
    </w:p>
    <w:p w14:paraId="77740D82" w14:textId="77777777" w:rsidR="00A06F7D" w:rsidRPr="00084AAA" w:rsidRDefault="00A06F7D" w:rsidP="00A06F7D">
      <w:pPr>
        <w:pStyle w:val="Ln2"/>
        <w:numPr>
          <w:ilvl w:val="0"/>
          <w:numId w:val="0"/>
        </w:numPr>
        <w:ind w:left="1440"/>
      </w:pPr>
    </w:p>
    <w:p w14:paraId="2B76C93C" w14:textId="24D68E1E" w:rsidR="00C17EB0" w:rsidRDefault="000C4A44" w:rsidP="00AE6AD7">
      <w:pPr>
        <w:pStyle w:val="Ln1"/>
      </w:pPr>
      <w:r>
        <w:t>After defining all the interfaces, it is time to implement them. You will implement CarrierRepository on your own. The rest of them will be added from</w:t>
      </w:r>
      <w:r w:rsidR="00DD0168">
        <w:t xml:space="preserve"> the</w:t>
      </w:r>
      <w:r>
        <w:t xml:space="preserve"> </w:t>
      </w:r>
      <w:r w:rsidRPr="00EB1DCD">
        <w:rPr>
          <w:b/>
        </w:rPr>
        <w:t>Assets</w:t>
      </w:r>
      <w:r>
        <w:t xml:space="preserve"> folder.</w:t>
      </w:r>
    </w:p>
    <w:p w14:paraId="5616D57C" w14:textId="77777777" w:rsidR="00365D82" w:rsidRDefault="00365D82" w:rsidP="00365D82">
      <w:pPr>
        <w:pStyle w:val="Ln1"/>
        <w:numPr>
          <w:ilvl w:val="0"/>
          <w:numId w:val="0"/>
        </w:numPr>
        <w:ind w:left="1080"/>
      </w:pPr>
    </w:p>
    <w:p w14:paraId="13CBBDCE" w14:textId="0D674316" w:rsidR="000C4A44" w:rsidRDefault="000C4A44" w:rsidP="00AE6AD7">
      <w:pPr>
        <w:pStyle w:val="Ln1"/>
      </w:pPr>
      <w:r>
        <w:t xml:space="preserve">Right-click </w:t>
      </w:r>
      <w:r w:rsidR="00DD0168">
        <w:t xml:space="preserve">the </w:t>
      </w:r>
      <w:r w:rsidRPr="00835B1D">
        <w:rPr>
          <w:b/>
        </w:rPr>
        <w:t>MyShuttle.</w:t>
      </w:r>
      <w:r>
        <w:rPr>
          <w:b/>
        </w:rPr>
        <w:t>Data</w:t>
      </w:r>
      <w:r>
        <w:t xml:space="preserve"> project and click </w:t>
      </w:r>
      <w:r w:rsidRPr="00332D03">
        <w:rPr>
          <w:b/>
        </w:rPr>
        <w:t>Add</w:t>
      </w:r>
      <w:r>
        <w:t xml:space="preserve"> </w:t>
      </w:r>
      <w:r w:rsidR="006E02C7">
        <w:t>&gt;</w:t>
      </w:r>
      <w:r>
        <w:t xml:space="preserve"> </w:t>
      </w:r>
      <w:r w:rsidRPr="00332D03">
        <w:rPr>
          <w:b/>
        </w:rPr>
        <w:t>New Folder</w:t>
      </w:r>
      <w:r>
        <w:t xml:space="preserve">. Name the folder as </w:t>
      </w:r>
      <w:r>
        <w:rPr>
          <w:b/>
        </w:rPr>
        <w:t>Repositories</w:t>
      </w:r>
      <w:r>
        <w:t xml:space="preserve">. This folder will contain all repository </w:t>
      </w:r>
      <w:r w:rsidR="00771B87">
        <w:t>classes</w:t>
      </w:r>
      <w:r>
        <w:t>.</w:t>
      </w:r>
    </w:p>
    <w:p w14:paraId="4D855F29" w14:textId="77777777" w:rsidR="00365D82" w:rsidRDefault="00365D82" w:rsidP="00365D82">
      <w:pPr>
        <w:pStyle w:val="Ln1"/>
        <w:numPr>
          <w:ilvl w:val="0"/>
          <w:numId w:val="0"/>
        </w:numPr>
        <w:ind w:left="1080"/>
      </w:pPr>
    </w:p>
    <w:p w14:paraId="26AC7CA6" w14:textId="1821E91C" w:rsidR="00084AAA" w:rsidRDefault="000C4A44" w:rsidP="00AE6AD7">
      <w:pPr>
        <w:pStyle w:val="Ln1"/>
      </w:pPr>
      <w:r>
        <w:t xml:space="preserve">Right-click </w:t>
      </w:r>
      <w:r w:rsidR="00DD0168">
        <w:t xml:space="preserve">the </w:t>
      </w:r>
      <w:r w:rsidR="00790AF1" w:rsidRPr="00EB1DCD">
        <w:rPr>
          <w:b/>
        </w:rPr>
        <w:t>Repositories</w:t>
      </w:r>
      <w:r>
        <w:t xml:space="preserve"> folder and click </w:t>
      </w:r>
      <w:r w:rsidRPr="00EB1DCD">
        <w:rPr>
          <w:b/>
        </w:rPr>
        <w:t>Add</w:t>
      </w:r>
      <w:r>
        <w:t xml:space="preserve"> </w:t>
      </w:r>
      <w:r w:rsidR="006E02C7">
        <w:t>&gt;</w:t>
      </w:r>
      <w:r>
        <w:t xml:space="preserve"> </w:t>
      </w:r>
      <w:r w:rsidRPr="00EB1DCD">
        <w:rPr>
          <w:b/>
        </w:rPr>
        <w:t>New Item</w:t>
      </w:r>
      <w:r>
        <w:t xml:space="preserve"> to add a new class. Name it </w:t>
      </w:r>
      <w:r w:rsidRPr="00332D03">
        <w:rPr>
          <w:b/>
        </w:rPr>
        <w:t>Carrier</w:t>
      </w:r>
      <w:r>
        <w:rPr>
          <w:b/>
        </w:rPr>
        <w:t>Repository</w:t>
      </w:r>
      <w:r w:rsidRPr="00332D03">
        <w:rPr>
          <w:b/>
        </w:rPr>
        <w:t>.cs</w:t>
      </w:r>
      <w:r w:rsidR="00914782" w:rsidRPr="00914782">
        <w:t>.</w:t>
      </w:r>
      <w:r w:rsidR="00365D82">
        <w:t xml:space="preserve"> Click Add. </w:t>
      </w:r>
    </w:p>
    <w:p w14:paraId="4F79EE6B" w14:textId="2EF10866" w:rsidR="00365D82" w:rsidRPr="00914782" w:rsidRDefault="00365D82" w:rsidP="00365D82">
      <w:pPr>
        <w:pStyle w:val="Ln1"/>
        <w:numPr>
          <w:ilvl w:val="0"/>
          <w:numId w:val="0"/>
        </w:numPr>
      </w:pPr>
    </w:p>
    <w:p w14:paraId="02617341" w14:textId="77777777" w:rsidR="00365D82" w:rsidRDefault="000C4A44" w:rsidP="00AE6AD7">
      <w:pPr>
        <w:pStyle w:val="Ln1"/>
      </w:pPr>
      <w:r w:rsidRPr="000C4A44">
        <w:rPr>
          <w:b/>
        </w:rPr>
        <w:lastRenderedPageBreak/>
        <w:t>CarrierRepository</w:t>
      </w:r>
      <w:r>
        <w:t xml:space="preserve"> should implement</w:t>
      </w:r>
      <w:r w:rsidR="00DD0168">
        <w:t xml:space="preserve"> the</w:t>
      </w:r>
      <w:r>
        <w:t xml:space="preserve"> </w:t>
      </w:r>
      <w:r w:rsidRPr="000C4A44">
        <w:rPr>
          <w:b/>
        </w:rPr>
        <w:t>ICarrierRepository</w:t>
      </w:r>
      <w:r>
        <w:t xml:space="preserve"> interface. </w:t>
      </w:r>
      <w:r w:rsidR="00365D82">
        <w:br/>
      </w:r>
    </w:p>
    <w:p w14:paraId="0B27683F" w14:textId="5174235F" w:rsidR="000C4A44" w:rsidRDefault="000C4A44" w:rsidP="00365D82">
      <w:pPr>
        <w:pStyle w:val="Ln1"/>
        <w:numPr>
          <w:ilvl w:val="0"/>
          <w:numId w:val="0"/>
        </w:numPr>
        <w:ind w:left="1080"/>
      </w:pPr>
      <w:r>
        <w:t xml:space="preserve">Implement </w:t>
      </w:r>
      <w:r w:rsidRPr="000C4A44">
        <w:rPr>
          <w:b/>
        </w:rPr>
        <w:t>CarrierRepository.cs</w:t>
      </w:r>
      <w:r>
        <w:t xml:space="preserve"> with the following code.</w:t>
      </w:r>
      <w:r w:rsidR="004F2559">
        <w:t xml:space="preserve"> </w:t>
      </w:r>
      <w:r w:rsidR="007971D9">
        <w:br/>
      </w:r>
      <w:r w:rsidR="007971D9">
        <w:br/>
      </w:r>
      <w:r w:rsidR="004F2559">
        <w:t xml:space="preserve">Note that the default namespace would be </w:t>
      </w:r>
      <w:r w:rsidR="004F2559" w:rsidRPr="00EB1DCD">
        <w:rPr>
          <w:i/>
        </w:rPr>
        <w:t>MyShuttle.Data.Repositories</w:t>
      </w:r>
      <w:r w:rsidR="004F2559">
        <w:t xml:space="preserve">, but we have renamed this to be </w:t>
      </w:r>
      <w:r w:rsidR="004F2559" w:rsidRPr="00EB1DCD">
        <w:rPr>
          <w:i/>
        </w:rPr>
        <w:t>MyShuttle.Data</w:t>
      </w:r>
      <w:r w:rsidR="004F2559">
        <w:t xml:space="preserve"> for simplicity.</w:t>
      </w:r>
    </w:p>
    <w:p w14:paraId="0BEBC611" w14:textId="77777777" w:rsidR="00052176" w:rsidRDefault="00052176" w:rsidP="00274364">
      <w:pPr>
        <w:pStyle w:val="Code"/>
        <w:ind w:left="1080" w:hanging="1440"/>
        <w:rPr>
          <w:lang w:eastAsia="en-US"/>
        </w:rPr>
      </w:pPr>
      <w:r>
        <w:rPr>
          <w:color w:val="0000FF"/>
          <w:lang w:eastAsia="en-US"/>
        </w:rPr>
        <w:t>using</w:t>
      </w:r>
      <w:r>
        <w:rPr>
          <w:lang w:eastAsia="en-US"/>
        </w:rPr>
        <w:t xml:space="preserve"> System;</w:t>
      </w:r>
    </w:p>
    <w:p w14:paraId="6F1A2375" w14:textId="77777777" w:rsidR="00052176" w:rsidRDefault="00052176" w:rsidP="00274364">
      <w:pPr>
        <w:pStyle w:val="Code"/>
        <w:ind w:left="1080" w:hanging="1440"/>
        <w:rPr>
          <w:lang w:eastAsia="en-US"/>
        </w:rPr>
      </w:pPr>
      <w:r>
        <w:rPr>
          <w:color w:val="0000FF"/>
          <w:lang w:eastAsia="en-US"/>
        </w:rPr>
        <w:t>using</w:t>
      </w:r>
      <w:r>
        <w:rPr>
          <w:lang w:eastAsia="en-US"/>
        </w:rPr>
        <w:t xml:space="preserve"> System.Collections.Generic;</w:t>
      </w:r>
    </w:p>
    <w:p w14:paraId="58CF42ED" w14:textId="77777777" w:rsidR="00052176" w:rsidRDefault="00052176" w:rsidP="00274364">
      <w:pPr>
        <w:pStyle w:val="Code"/>
        <w:ind w:left="1080" w:hanging="1440"/>
        <w:rPr>
          <w:lang w:eastAsia="en-US"/>
        </w:rPr>
      </w:pPr>
      <w:r>
        <w:rPr>
          <w:color w:val="0000FF"/>
          <w:lang w:eastAsia="en-US"/>
        </w:rPr>
        <w:t>using</w:t>
      </w:r>
      <w:r>
        <w:rPr>
          <w:lang w:eastAsia="en-US"/>
        </w:rPr>
        <w:t xml:space="preserve"> System.Linq;</w:t>
      </w:r>
    </w:p>
    <w:p w14:paraId="22476F04" w14:textId="77777777" w:rsidR="00052176" w:rsidRDefault="00052176" w:rsidP="00274364">
      <w:pPr>
        <w:pStyle w:val="Code"/>
        <w:ind w:left="1080" w:hanging="1440"/>
        <w:rPr>
          <w:lang w:eastAsia="en-US"/>
        </w:rPr>
      </w:pPr>
      <w:r>
        <w:rPr>
          <w:color w:val="0000FF"/>
          <w:lang w:eastAsia="en-US"/>
        </w:rPr>
        <w:t>using</w:t>
      </w:r>
      <w:r>
        <w:rPr>
          <w:lang w:eastAsia="en-US"/>
        </w:rPr>
        <w:t xml:space="preserve"> System.Threading.Tasks;</w:t>
      </w:r>
    </w:p>
    <w:p w14:paraId="297ABC07" w14:textId="77777777" w:rsidR="00052176" w:rsidRDefault="00052176" w:rsidP="00274364">
      <w:pPr>
        <w:pStyle w:val="Code"/>
        <w:ind w:left="1080" w:hanging="1440"/>
        <w:rPr>
          <w:lang w:eastAsia="en-US"/>
        </w:rPr>
      </w:pPr>
      <w:r>
        <w:rPr>
          <w:color w:val="0000FF"/>
          <w:lang w:eastAsia="en-US"/>
        </w:rPr>
        <w:t>using</w:t>
      </w:r>
      <w:r>
        <w:rPr>
          <w:lang w:eastAsia="en-US"/>
        </w:rPr>
        <w:t xml:space="preserve"> MyShuttle.Model;</w:t>
      </w:r>
    </w:p>
    <w:p w14:paraId="648C2EA2" w14:textId="77777777" w:rsidR="00052176" w:rsidRDefault="00052176" w:rsidP="00274364">
      <w:pPr>
        <w:pStyle w:val="Code"/>
        <w:ind w:left="1080" w:hanging="1440"/>
        <w:rPr>
          <w:lang w:eastAsia="en-US"/>
        </w:rPr>
      </w:pPr>
      <w:r>
        <w:rPr>
          <w:color w:val="0000FF"/>
          <w:lang w:eastAsia="en-US"/>
        </w:rPr>
        <w:t>using</w:t>
      </w:r>
      <w:r>
        <w:rPr>
          <w:lang w:eastAsia="en-US"/>
        </w:rPr>
        <w:t xml:space="preserve"> Microsoft.EntityFrameworkCore;</w:t>
      </w:r>
    </w:p>
    <w:p w14:paraId="70E5F1BD" w14:textId="77777777" w:rsidR="00052176" w:rsidRDefault="00052176" w:rsidP="00274364">
      <w:pPr>
        <w:pStyle w:val="Code"/>
        <w:ind w:left="1080" w:hanging="1440"/>
        <w:rPr>
          <w:lang w:eastAsia="en-US"/>
        </w:rPr>
      </w:pPr>
    </w:p>
    <w:p w14:paraId="4077C749" w14:textId="77777777" w:rsidR="00052176" w:rsidRDefault="00052176" w:rsidP="00274364">
      <w:pPr>
        <w:pStyle w:val="Code"/>
        <w:ind w:left="1080" w:hanging="1440"/>
        <w:rPr>
          <w:lang w:eastAsia="en-US"/>
        </w:rPr>
      </w:pPr>
      <w:r>
        <w:rPr>
          <w:color w:val="0000FF"/>
          <w:lang w:eastAsia="en-US"/>
        </w:rPr>
        <w:t>namespace</w:t>
      </w:r>
      <w:r>
        <w:rPr>
          <w:lang w:eastAsia="en-US"/>
        </w:rPr>
        <w:t xml:space="preserve"> MyShuttle.Data</w:t>
      </w:r>
    </w:p>
    <w:p w14:paraId="4E251D73" w14:textId="77777777" w:rsidR="00052176" w:rsidRDefault="00052176" w:rsidP="00274364">
      <w:pPr>
        <w:pStyle w:val="Code"/>
        <w:ind w:left="1080" w:hanging="1440"/>
        <w:rPr>
          <w:lang w:eastAsia="en-US"/>
        </w:rPr>
      </w:pPr>
      <w:r>
        <w:rPr>
          <w:lang w:eastAsia="en-US"/>
        </w:rPr>
        <w:t>{</w:t>
      </w:r>
    </w:p>
    <w:p w14:paraId="00E7AE21" w14:textId="77777777" w:rsidR="00052176" w:rsidRDefault="00052176" w:rsidP="00274364">
      <w:pPr>
        <w:pStyle w:val="Code"/>
        <w:ind w:left="1080" w:hanging="1440"/>
        <w:rPr>
          <w:color w:val="000000"/>
          <w:lang w:eastAsia="en-US"/>
        </w:rPr>
      </w:pPr>
      <w:r>
        <w:rPr>
          <w:color w:val="000000"/>
          <w:lang w:eastAsia="en-US"/>
        </w:rPr>
        <w:t xml:space="preserve">    </w:t>
      </w:r>
      <w:r>
        <w:rPr>
          <w:color w:val="0000FF"/>
          <w:lang w:eastAsia="en-US"/>
        </w:rPr>
        <w:t>public</w:t>
      </w:r>
      <w:r>
        <w:rPr>
          <w:color w:val="000000"/>
          <w:lang w:eastAsia="en-US"/>
        </w:rPr>
        <w:t xml:space="preserve"> </w:t>
      </w:r>
      <w:r>
        <w:rPr>
          <w:color w:val="0000FF"/>
          <w:lang w:eastAsia="en-US"/>
        </w:rPr>
        <w:t>class</w:t>
      </w:r>
      <w:r>
        <w:rPr>
          <w:color w:val="000000"/>
          <w:lang w:eastAsia="en-US"/>
        </w:rPr>
        <w:t xml:space="preserve"> </w:t>
      </w:r>
      <w:r>
        <w:rPr>
          <w:lang w:eastAsia="en-US"/>
        </w:rPr>
        <w:t>CarrierRepository</w:t>
      </w:r>
      <w:r>
        <w:rPr>
          <w:color w:val="000000"/>
          <w:lang w:eastAsia="en-US"/>
        </w:rPr>
        <w:t xml:space="preserve"> : </w:t>
      </w:r>
      <w:r>
        <w:rPr>
          <w:lang w:eastAsia="en-US"/>
        </w:rPr>
        <w:t>ICarrierRepository</w:t>
      </w:r>
    </w:p>
    <w:p w14:paraId="530FEA4D" w14:textId="77777777" w:rsidR="00052176" w:rsidRDefault="00052176" w:rsidP="00274364">
      <w:pPr>
        <w:pStyle w:val="Code"/>
        <w:ind w:left="1080" w:hanging="1440"/>
        <w:rPr>
          <w:lang w:eastAsia="en-US"/>
        </w:rPr>
      </w:pPr>
      <w:r>
        <w:rPr>
          <w:lang w:eastAsia="en-US"/>
        </w:rPr>
        <w:t xml:space="preserve">    {</w:t>
      </w:r>
    </w:p>
    <w:p w14:paraId="249C5C4D" w14:textId="77777777" w:rsidR="00052176" w:rsidRDefault="00052176" w:rsidP="00274364">
      <w:pPr>
        <w:pStyle w:val="Code"/>
        <w:ind w:left="1080" w:hanging="1440"/>
        <w:rPr>
          <w:lang w:eastAsia="en-US"/>
        </w:rPr>
      </w:pPr>
      <w:r>
        <w:rPr>
          <w:lang w:eastAsia="en-US"/>
        </w:rPr>
        <w:t xml:space="preserve">        </w:t>
      </w:r>
      <w:r>
        <w:rPr>
          <w:color w:val="2B91AF"/>
          <w:lang w:eastAsia="en-US"/>
        </w:rPr>
        <w:t>MyShuttleContext</w:t>
      </w:r>
      <w:r>
        <w:rPr>
          <w:lang w:eastAsia="en-US"/>
        </w:rPr>
        <w:t xml:space="preserve"> _context;</w:t>
      </w:r>
    </w:p>
    <w:p w14:paraId="1D8DAA20" w14:textId="77777777" w:rsidR="00052176" w:rsidRDefault="00052176" w:rsidP="00274364">
      <w:pPr>
        <w:pStyle w:val="Code"/>
        <w:ind w:left="1080" w:hanging="1440"/>
        <w:rPr>
          <w:lang w:eastAsia="en-US"/>
        </w:rPr>
      </w:pPr>
      <w:r>
        <w:rPr>
          <w:lang w:eastAsia="en-US"/>
        </w:rPr>
        <w:t xml:space="preserve">        </w:t>
      </w:r>
      <w:r>
        <w:rPr>
          <w:color w:val="0000FF"/>
          <w:lang w:eastAsia="en-US"/>
        </w:rPr>
        <w:t>static</w:t>
      </w:r>
      <w:r>
        <w:rPr>
          <w:lang w:eastAsia="en-US"/>
        </w:rPr>
        <w:t xml:space="preserve"> </w:t>
      </w:r>
      <w:r>
        <w:rPr>
          <w:color w:val="0000FF"/>
          <w:lang w:eastAsia="en-US"/>
        </w:rPr>
        <w:t>readonly</w:t>
      </w:r>
      <w:r>
        <w:rPr>
          <w:lang w:eastAsia="en-US"/>
        </w:rPr>
        <w:t xml:space="preserve"> </w:t>
      </w:r>
      <w:r>
        <w:rPr>
          <w:color w:val="0000FF"/>
          <w:lang w:eastAsia="en-US"/>
        </w:rPr>
        <w:t>int</w:t>
      </w:r>
      <w:r>
        <w:rPr>
          <w:lang w:eastAsia="en-US"/>
        </w:rPr>
        <w:t xml:space="preserve"> DEFAULT_PICTURE = 0;</w:t>
      </w:r>
    </w:p>
    <w:p w14:paraId="5EC45149" w14:textId="77777777" w:rsidR="00052176" w:rsidRDefault="00052176" w:rsidP="00274364">
      <w:pPr>
        <w:pStyle w:val="Code"/>
        <w:ind w:left="1080" w:hanging="1440"/>
        <w:rPr>
          <w:lang w:eastAsia="en-US"/>
        </w:rPr>
      </w:pPr>
    </w:p>
    <w:p w14:paraId="2C6F382F" w14:textId="77777777" w:rsidR="00052176" w:rsidRDefault="00052176" w:rsidP="00274364">
      <w:pPr>
        <w:pStyle w:val="Code"/>
        <w:ind w:left="1080" w:hanging="1440"/>
        <w:rPr>
          <w:lang w:eastAsia="en-US"/>
        </w:rPr>
      </w:pPr>
      <w:r>
        <w:rPr>
          <w:lang w:eastAsia="en-US"/>
        </w:rPr>
        <w:t xml:space="preserve">        </w:t>
      </w:r>
      <w:r>
        <w:rPr>
          <w:color w:val="0000FF"/>
          <w:lang w:eastAsia="en-US"/>
        </w:rPr>
        <w:t>public</w:t>
      </w:r>
      <w:r>
        <w:rPr>
          <w:lang w:eastAsia="en-US"/>
        </w:rPr>
        <w:t xml:space="preserve"> CarrierRepository(</w:t>
      </w:r>
      <w:r>
        <w:rPr>
          <w:color w:val="2B91AF"/>
          <w:lang w:eastAsia="en-US"/>
        </w:rPr>
        <w:t>MyShuttleContext</w:t>
      </w:r>
      <w:r>
        <w:rPr>
          <w:lang w:eastAsia="en-US"/>
        </w:rPr>
        <w:t xml:space="preserve"> dbcontext)</w:t>
      </w:r>
    </w:p>
    <w:p w14:paraId="41CB34AC" w14:textId="77777777" w:rsidR="00052176" w:rsidRDefault="00052176" w:rsidP="00274364">
      <w:pPr>
        <w:pStyle w:val="Code"/>
        <w:ind w:left="1080" w:hanging="1440"/>
        <w:rPr>
          <w:lang w:eastAsia="en-US"/>
        </w:rPr>
      </w:pPr>
      <w:r>
        <w:rPr>
          <w:lang w:eastAsia="en-US"/>
        </w:rPr>
        <w:t xml:space="preserve">        {</w:t>
      </w:r>
    </w:p>
    <w:p w14:paraId="2BB07CE8" w14:textId="77777777" w:rsidR="00052176" w:rsidRDefault="00052176" w:rsidP="00274364">
      <w:pPr>
        <w:pStyle w:val="Code"/>
        <w:ind w:left="1080" w:hanging="1440"/>
        <w:rPr>
          <w:lang w:eastAsia="en-US"/>
        </w:rPr>
      </w:pPr>
      <w:r>
        <w:rPr>
          <w:lang w:eastAsia="en-US"/>
        </w:rPr>
        <w:t xml:space="preserve">            _context = dbcontext;</w:t>
      </w:r>
    </w:p>
    <w:p w14:paraId="2CB4A2A1" w14:textId="77777777" w:rsidR="00052176" w:rsidRDefault="00052176" w:rsidP="00274364">
      <w:pPr>
        <w:pStyle w:val="Code"/>
        <w:ind w:left="1080" w:hanging="1440"/>
        <w:rPr>
          <w:lang w:eastAsia="en-US"/>
        </w:rPr>
      </w:pPr>
      <w:r>
        <w:rPr>
          <w:lang w:eastAsia="en-US"/>
        </w:rPr>
        <w:t xml:space="preserve">        }</w:t>
      </w:r>
    </w:p>
    <w:p w14:paraId="28CFC5DE" w14:textId="77777777" w:rsidR="00052176" w:rsidRDefault="00052176" w:rsidP="00274364">
      <w:pPr>
        <w:pStyle w:val="Code"/>
        <w:ind w:left="1080" w:hanging="1440"/>
        <w:rPr>
          <w:lang w:eastAsia="en-US"/>
        </w:rPr>
      </w:pPr>
    </w:p>
    <w:p w14:paraId="45E6A526" w14:textId="77777777" w:rsidR="00052176" w:rsidRDefault="00052176" w:rsidP="00274364">
      <w:pPr>
        <w:pStyle w:val="Code"/>
        <w:ind w:left="1080" w:hanging="1440"/>
        <w:rPr>
          <w:lang w:eastAsia="en-US"/>
        </w:rPr>
      </w:pPr>
      <w:r>
        <w:rPr>
          <w:lang w:eastAsia="en-US"/>
        </w:rPr>
        <w:t xml:space="preserve">        </w:t>
      </w:r>
      <w:r>
        <w:rPr>
          <w:color w:val="0000FF"/>
          <w:lang w:eastAsia="en-US"/>
        </w:rPr>
        <w:t>public</w:t>
      </w:r>
      <w:r>
        <w:rPr>
          <w:lang w:eastAsia="en-US"/>
        </w:rPr>
        <w:t xml:space="preserve"> </w:t>
      </w:r>
      <w:r>
        <w:rPr>
          <w:color w:val="0000FF"/>
          <w:lang w:eastAsia="en-US"/>
        </w:rPr>
        <w:t>async</w:t>
      </w:r>
      <w:r>
        <w:rPr>
          <w:lang w:eastAsia="en-US"/>
        </w:rPr>
        <w:t xml:space="preserve"> </w:t>
      </w:r>
      <w:r>
        <w:rPr>
          <w:color w:val="2B91AF"/>
          <w:lang w:eastAsia="en-US"/>
        </w:rPr>
        <w:t>Task</w:t>
      </w:r>
      <w:r>
        <w:rPr>
          <w:lang w:eastAsia="en-US"/>
        </w:rPr>
        <w:t>&lt;</w:t>
      </w:r>
      <w:r>
        <w:rPr>
          <w:color w:val="0000FF"/>
          <w:lang w:eastAsia="en-US"/>
        </w:rPr>
        <w:t>int</w:t>
      </w:r>
      <w:r>
        <w:rPr>
          <w:lang w:eastAsia="en-US"/>
        </w:rPr>
        <w:t>&gt; AddAsync(</w:t>
      </w:r>
      <w:r>
        <w:rPr>
          <w:color w:val="2B91AF"/>
          <w:lang w:eastAsia="en-US"/>
        </w:rPr>
        <w:t>Carrier</w:t>
      </w:r>
      <w:r>
        <w:rPr>
          <w:lang w:eastAsia="en-US"/>
        </w:rPr>
        <w:t xml:space="preserve"> carrier)</w:t>
      </w:r>
    </w:p>
    <w:p w14:paraId="3C5A71EE" w14:textId="77777777" w:rsidR="00052176" w:rsidRDefault="00052176" w:rsidP="00274364">
      <w:pPr>
        <w:pStyle w:val="Code"/>
        <w:ind w:left="1080" w:hanging="1440"/>
        <w:rPr>
          <w:lang w:eastAsia="en-US"/>
        </w:rPr>
      </w:pPr>
      <w:r>
        <w:rPr>
          <w:lang w:eastAsia="en-US"/>
        </w:rPr>
        <w:t xml:space="preserve">        {</w:t>
      </w:r>
    </w:p>
    <w:p w14:paraId="74D18A1B" w14:textId="77777777" w:rsidR="00052176" w:rsidRDefault="00052176" w:rsidP="00274364">
      <w:pPr>
        <w:pStyle w:val="Code"/>
        <w:ind w:left="1080" w:hanging="1440"/>
        <w:rPr>
          <w:lang w:eastAsia="en-US"/>
        </w:rPr>
      </w:pPr>
      <w:r>
        <w:rPr>
          <w:lang w:eastAsia="en-US"/>
        </w:rPr>
        <w:t xml:space="preserve">            carrier.Picture = </w:t>
      </w:r>
      <w:r>
        <w:rPr>
          <w:color w:val="2B91AF"/>
          <w:lang w:eastAsia="en-US"/>
        </w:rPr>
        <w:t>Convert</w:t>
      </w:r>
      <w:r>
        <w:rPr>
          <w:lang w:eastAsia="en-US"/>
        </w:rPr>
        <w:t>.FromBase64String(</w:t>
      </w:r>
      <w:r>
        <w:rPr>
          <w:color w:val="2B91AF"/>
          <w:lang w:eastAsia="en-US"/>
        </w:rPr>
        <w:t>FakeImages</w:t>
      </w:r>
      <w:r>
        <w:rPr>
          <w:lang w:eastAsia="en-US"/>
        </w:rPr>
        <w:t>.Carriers[DEFAULT_PICTURE]);</w:t>
      </w:r>
    </w:p>
    <w:p w14:paraId="25AC1510" w14:textId="77777777" w:rsidR="00052176" w:rsidRDefault="00052176" w:rsidP="00274364">
      <w:pPr>
        <w:pStyle w:val="Code"/>
        <w:ind w:left="1080" w:hanging="1440"/>
        <w:rPr>
          <w:lang w:eastAsia="en-US"/>
        </w:rPr>
      </w:pPr>
    </w:p>
    <w:p w14:paraId="55B0C5FA" w14:textId="77777777" w:rsidR="00052176" w:rsidRDefault="00052176" w:rsidP="00274364">
      <w:pPr>
        <w:pStyle w:val="Code"/>
        <w:ind w:left="1080" w:hanging="1440"/>
        <w:rPr>
          <w:lang w:eastAsia="en-US"/>
        </w:rPr>
      </w:pPr>
      <w:r>
        <w:rPr>
          <w:lang w:eastAsia="en-US"/>
        </w:rPr>
        <w:t xml:space="preserve">            _context.Carriers.Add(carrier);</w:t>
      </w:r>
    </w:p>
    <w:p w14:paraId="79A7E660" w14:textId="77777777" w:rsidR="00052176" w:rsidRDefault="00052176" w:rsidP="00274364">
      <w:pPr>
        <w:pStyle w:val="Code"/>
        <w:ind w:left="1080" w:hanging="1440"/>
        <w:rPr>
          <w:lang w:eastAsia="en-US"/>
        </w:rPr>
      </w:pPr>
    </w:p>
    <w:p w14:paraId="393DF9EB" w14:textId="77777777" w:rsidR="00052176" w:rsidRDefault="00052176" w:rsidP="00274364">
      <w:pPr>
        <w:pStyle w:val="Code"/>
        <w:ind w:left="1080" w:hanging="1440"/>
        <w:rPr>
          <w:lang w:eastAsia="en-US"/>
        </w:rPr>
      </w:pPr>
      <w:r>
        <w:rPr>
          <w:lang w:eastAsia="en-US"/>
        </w:rPr>
        <w:t xml:space="preserve">            </w:t>
      </w:r>
      <w:r>
        <w:rPr>
          <w:color w:val="0000FF"/>
          <w:lang w:eastAsia="en-US"/>
        </w:rPr>
        <w:t>await</w:t>
      </w:r>
      <w:r>
        <w:rPr>
          <w:lang w:eastAsia="en-US"/>
        </w:rPr>
        <w:t xml:space="preserve"> _context.SaveChangesAsync();</w:t>
      </w:r>
    </w:p>
    <w:p w14:paraId="19A98EC1" w14:textId="77777777" w:rsidR="00052176" w:rsidRDefault="00052176" w:rsidP="00274364">
      <w:pPr>
        <w:pStyle w:val="Code"/>
        <w:ind w:left="1080" w:hanging="1440"/>
        <w:rPr>
          <w:lang w:eastAsia="en-US"/>
        </w:rPr>
      </w:pPr>
    </w:p>
    <w:p w14:paraId="18D6488C" w14:textId="77777777" w:rsidR="00052176" w:rsidRDefault="00052176" w:rsidP="00274364">
      <w:pPr>
        <w:pStyle w:val="Code"/>
        <w:ind w:left="1080" w:hanging="1440"/>
        <w:rPr>
          <w:lang w:eastAsia="en-US"/>
        </w:rPr>
      </w:pPr>
      <w:r>
        <w:rPr>
          <w:lang w:eastAsia="en-US"/>
        </w:rPr>
        <w:t xml:space="preserve">            </w:t>
      </w:r>
      <w:r>
        <w:rPr>
          <w:color w:val="0000FF"/>
          <w:lang w:eastAsia="en-US"/>
        </w:rPr>
        <w:t>return</w:t>
      </w:r>
      <w:r>
        <w:rPr>
          <w:lang w:eastAsia="en-US"/>
        </w:rPr>
        <w:t xml:space="preserve"> carrier.CarrierId;</w:t>
      </w:r>
    </w:p>
    <w:p w14:paraId="6FA9F2CE" w14:textId="77777777" w:rsidR="00052176" w:rsidRDefault="00052176" w:rsidP="00274364">
      <w:pPr>
        <w:pStyle w:val="Code"/>
        <w:ind w:left="1080" w:hanging="1440"/>
        <w:rPr>
          <w:lang w:eastAsia="en-US"/>
        </w:rPr>
      </w:pPr>
    </w:p>
    <w:p w14:paraId="65D4C1C5" w14:textId="77777777" w:rsidR="00052176" w:rsidRDefault="00052176" w:rsidP="00274364">
      <w:pPr>
        <w:pStyle w:val="Code"/>
        <w:ind w:left="1080" w:hanging="1440"/>
        <w:rPr>
          <w:lang w:eastAsia="en-US"/>
        </w:rPr>
      </w:pPr>
      <w:r>
        <w:rPr>
          <w:lang w:eastAsia="en-US"/>
        </w:rPr>
        <w:t xml:space="preserve">        }</w:t>
      </w:r>
    </w:p>
    <w:p w14:paraId="2E1A8300" w14:textId="77777777" w:rsidR="00052176" w:rsidRDefault="00052176" w:rsidP="00274364">
      <w:pPr>
        <w:pStyle w:val="Code"/>
        <w:ind w:left="1080" w:hanging="1440"/>
        <w:rPr>
          <w:lang w:eastAsia="en-US"/>
        </w:rPr>
      </w:pPr>
    </w:p>
    <w:p w14:paraId="4A206812" w14:textId="77777777" w:rsidR="00052176" w:rsidRDefault="00052176" w:rsidP="00274364">
      <w:pPr>
        <w:pStyle w:val="Code"/>
        <w:ind w:left="1080" w:hanging="1440"/>
        <w:rPr>
          <w:lang w:eastAsia="en-US"/>
        </w:rPr>
      </w:pPr>
      <w:r>
        <w:rPr>
          <w:lang w:eastAsia="en-US"/>
        </w:rPr>
        <w:t xml:space="preserve">        </w:t>
      </w:r>
      <w:r>
        <w:rPr>
          <w:color w:val="0000FF"/>
          <w:lang w:eastAsia="en-US"/>
        </w:rPr>
        <w:t>public</w:t>
      </w:r>
      <w:r>
        <w:rPr>
          <w:lang w:eastAsia="en-US"/>
        </w:rPr>
        <w:t xml:space="preserve"> </w:t>
      </w:r>
      <w:r>
        <w:rPr>
          <w:color w:val="0000FF"/>
          <w:lang w:eastAsia="en-US"/>
        </w:rPr>
        <w:t>async</w:t>
      </w:r>
      <w:r>
        <w:rPr>
          <w:lang w:eastAsia="en-US"/>
        </w:rPr>
        <w:t xml:space="preserve"> </w:t>
      </w:r>
      <w:r>
        <w:rPr>
          <w:color w:val="2B91AF"/>
          <w:lang w:eastAsia="en-US"/>
        </w:rPr>
        <w:t>Task</w:t>
      </w:r>
      <w:r>
        <w:rPr>
          <w:lang w:eastAsia="en-US"/>
        </w:rPr>
        <w:t>&lt;</w:t>
      </w:r>
      <w:r>
        <w:rPr>
          <w:color w:val="2B91AF"/>
          <w:lang w:eastAsia="en-US"/>
        </w:rPr>
        <w:t>SummaryAnalyticInfo</w:t>
      </w:r>
      <w:r>
        <w:rPr>
          <w:lang w:eastAsia="en-US"/>
        </w:rPr>
        <w:t>&gt; GetAnalyticSummaryInfoAsync(</w:t>
      </w:r>
      <w:r>
        <w:rPr>
          <w:color w:val="0000FF"/>
          <w:lang w:eastAsia="en-US"/>
        </w:rPr>
        <w:t>int</w:t>
      </w:r>
      <w:r>
        <w:rPr>
          <w:lang w:eastAsia="en-US"/>
        </w:rPr>
        <w:t xml:space="preserve"> carrierId)</w:t>
      </w:r>
    </w:p>
    <w:p w14:paraId="584568E8" w14:textId="77777777" w:rsidR="00052176" w:rsidRDefault="00052176" w:rsidP="00274364">
      <w:pPr>
        <w:pStyle w:val="Code"/>
        <w:ind w:left="1080" w:hanging="1440"/>
        <w:rPr>
          <w:lang w:eastAsia="en-US"/>
        </w:rPr>
      </w:pPr>
      <w:r>
        <w:rPr>
          <w:lang w:eastAsia="en-US"/>
        </w:rPr>
        <w:t xml:space="preserve">        {</w:t>
      </w:r>
    </w:p>
    <w:p w14:paraId="79D67B79" w14:textId="77777777" w:rsidR="00052176" w:rsidRDefault="00052176" w:rsidP="00274364">
      <w:pPr>
        <w:pStyle w:val="Code"/>
        <w:ind w:left="1080" w:hanging="1440"/>
        <w:rPr>
          <w:lang w:eastAsia="en-US"/>
        </w:rPr>
      </w:pPr>
      <w:r>
        <w:rPr>
          <w:lang w:eastAsia="en-US"/>
        </w:rPr>
        <w:t xml:space="preserve">            </w:t>
      </w:r>
      <w:r>
        <w:rPr>
          <w:color w:val="0000FF"/>
          <w:lang w:eastAsia="en-US"/>
        </w:rPr>
        <w:t>var</w:t>
      </w:r>
      <w:r>
        <w:rPr>
          <w:lang w:eastAsia="en-US"/>
        </w:rPr>
        <w:t xml:space="preserve"> passengers = </w:t>
      </w:r>
      <w:r>
        <w:rPr>
          <w:color w:val="0000FF"/>
          <w:lang w:eastAsia="en-US"/>
        </w:rPr>
        <w:t>await</w:t>
      </w:r>
      <w:r>
        <w:rPr>
          <w:lang w:eastAsia="en-US"/>
        </w:rPr>
        <w:t xml:space="preserve"> _context.Rides.Where(r =&gt; r.CarrierId == carrierId).Select(r =&gt; r.EmployeeId).ToListAsync();</w:t>
      </w:r>
    </w:p>
    <w:p w14:paraId="344BC014" w14:textId="77777777" w:rsidR="00052176" w:rsidRDefault="00052176" w:rsidP="00274364">
      <w:pPr>
        <w:pStyle w:val="Code"/>
        <w:ind w:left="1080" w:hanging="1440"/>
        <w:rPr>
          <w:lang w:eastAsia="en-US"/>
        </w:rPr>
      </w:pPr>
      <w:r>
        <w:rPr>
          <w:lang w:eastAsia="en-US"/>
        </w:rPr>
        <w:t xml:space="preserve">            </w:t>
      </w:r>
      <w:r>
        <w:rPr>
          <w:color w:val="0000FF"/>
          <w:lang w:eastAsia="en-US"/>
        </w:rPr>
        <w:t>var</w:t>
      </w:r>
      <w:r>
        <w:rPr>
          <w:lang w:eastAsia="en-US"/>
        </w:rPr>
        <w:t xml:space="preserve"> rating = _context.Rides.Where(r =&gt; r.CarrierId == carrierId).Select(r =&gt; r.Rating);</w:t>
      </w:r>
    </w:p>
    <w:p w14:paraId="59148120" w14:textId="77777777" w:rsidR="00052176" w:rsidRDefault="00052176" w:rsidP="00274364">
      <w:pPr>
        <w:pStyle w:val="Code"/>
        <w:ind w:left="1080" w:hanging="1440"/>
        <w:rPr>
          <w:color w:val="000000"/>
          <w:lang w:eastAsia="en-US"/>
        </w:rPr>
      </w:pPr>
      <w:r>
        <w:rPr>
          <w:color w:val="000000"/>
          <w:lang w:eastAsia="en-US"/>
        </w:rPr>
        <w:t xml:space="preserve">            </w:t>
      </w:r>
      <w:r>
        <w:rPr>
          <w:color w:val="0000FF"/>
          <w:lang w:eastAsia="en-US"/>
        </w:rPr>
        <w:t>return</w:t>
      </w:r>
      <w:r>
        <w:rPr>
          <w:color w:val="000000"/>
          <w:lang w:eastAsia="en-US"/>
        </w:rPr>
        <w:t xml:space="preserve"> </w:t>
      </w:r>
      <w:r>
        <w:rPr>
          <w:color w:val="0000FF"/>
          <w:lang w:eastAsia="en-US"/>
        </w:rPr>
        <w:t>new</w:t>
      </w:r>
      <w:r>
        <w:rPr>
          <w:color w:val="000000"/>
          <w:lang w:eastAsia="en-US"/>
        </w:rPr>
        <w:t xml:space="preserve"> </w:t>
      </w:r>
      <w:r>
        <w:rPr>
          <w:lang w:eastAsia="en-US"/>
        </w:rPr>
        <w:t>SummaryAnalyticInfo</w:t>
      </w:r>
      <w:r>
        <w:rPr>
          <w:color w:val="000000"/>
          <w:lang w:eastAsia="en-US"/>
        </w:rPr>
        <w:t>()</w:t>
      </w:r>
    </w:p>
    <w:p w14:paraId="02AA9BDE" w14:textId="77777777" w:rsidR="00052176" w:rsidRDefault="00052176" w:rsidP="00274364">
      <w:pPr>
        <w:pStyle w:val="Code"/>
        <w:ind w:left="1080" w:hanging="1440"/>
        <w:rPr>
          <w:lang w:eastAsia="en-US"/>
        </w:rPr>
      </w:pPr>
      <w:r>
        <w:rPr>
          <w:lang w:eastAsia="en-US"/>
        </w:rPr>
        <w:t xml:space="preserve">            {</w:t>
      </w:r>
    </w:p>
    <w:p w14:paraId="662A550F" w14:textId="77777777" w:rsidR="00052176" w:rsidRDefault="00052176" w:rsidP="00274364">
      <w:pPr>
        <w:pStyle w:val="Code"/>
        <w:ind w:left="1080" w:hanging="1440"/>
        <w:rPr>
          <w:lang w:eastAsia="en-US"/>
        </w:rPr>
      </w:pPr>
      <w:r>
        <w:rPr>
          <w:lang w:eastAsia="en-US"/>
        </w:rPr>
        <w:t xml:space="preserve">                Rating = (rating.Count() &gt; 0) ? rating.Average() : 0,</w:t>
      </w:r>
    </w:p>
    <w:p w14:paraId="010E1040" w14:textId="77777777" w:rsidR="00052176" w:rsidRDefault="00052176" w:rsidP="00274364">
      <w:pPr>
        <w:pStyle w:val="Code"/>
        <w:ind w:left="1080" w:hanging="1440"/>
        <w:rPr>
          <w:lang w:eastAsia="en-US"/>
        </w:rPr>
      </w:pPr>
      <w:r>
        <w:rPr>
          <w:lang w:eastAsia="en-US"/>
        </w:rPr>
        <w:t xml:space="preserve">                TotalDrivers = </w:t>
      </w:r>
      <w:r>
        <w:rPr>
          <w:color w:val="0000FF"/>
          <w:lang w:eastAsia="en-US"/>
        </w:rPr>
        <w:t>await</w:t>
      </w:r>
      <w:r>
        <w:rPr>
          <w:lang w:eastAsia="en-US"/>
        </w:rPr>
        <w:t xml:space="preserve"> _context.Drivers.Where(r =&gt; r.CarrierId == carrierId).CountAsync(),</w:t>
      </w:r>
    </w:p>
    <w:p w14:paraId="13920BAB" w14:textId="77777777" w:rsidR="00052176" w:rsidRDefault="00052176" w:rsidP="00274364">
      <w:pPr>
        <w:pStyle w:val="Code"/>
        <w:ind w:left="1080" w:hanging="1440"/>
        <w:rPr>
          <w:lang w:eastAsia="en-US"/>
        </w:rPr>
      </w:pPr>
      <w:r>
        <w:rPr>
          <w:lang w:eastAsia="en-US"/>
        </w:rPr>
        <w:t xml:space="preserve">                TotalPassengers = passengers.Distinct().Count(),</w:t>
      </w:r>
    </w:p>
    <w:p w14:paraId="64D65D3C" w14:textId="77777777" w:rsidR="00052176" w:rsidRDefault="00052176" w:rsidP="00274364">
      <w:pPr>
        <w:pStyle w:val="Code"/>
        <w:ind w:left="1080" w:hanging="1440"/>
        <w:rPr>
          <w:lang w:eastAsia="en-US"/>
        </w:rPr>
      </w:pPr>
      <w:r>
        <w:rPr>
          <w:lang w:eastAsia="en-US"/>
        </w:rPr>
        <w:t xml:space="preserve">                TotalVehicles = </w:t>
      </w:r>
      <w:r>
        <w:rPr>
          <w:color w:val="0000FF"/>
          <w:lang w:eastAsia="en-US"/>
        </w:rPr>
        <w:t>await</w:t>
      </w:r>
      <w:r>
        <w:rPr>
          <w:lang w:eastAsia="en-US"/>
        </w:rPr>
        <w:t xml:space="preserve"> _context.Vehicles.Where(r =&gt; r.CarrierId == carrierId).CountAsync()</w:t>
      </w:r>
    </w:p>
    <w:p w14:paraId="0EC3C265" w14:textId="77777777" w:rsidR="00052176" w:rsidRDefault="00052176" w:rsidP="00274364">
      <w:pPr>
        <w:pStyle w:val="Code"/>
        <w:ind w:left="1080" w:hanging="1440"/>
        <w:rPr>
          <w:lang w:eastAsia="en-US"/>
        </w:rPr>
      </w:pPr>
      <w:r>
        <w:rPr>
          <w:lang w:eastAsia="en-US"/>
        </w:rPr>
        <w:t xml:space="preserve">            };</w:t>
      </w:r>
    </w:p>
    <w:p w14:paraId="07055497" w14:textId="77777777" w:rsidR="00052176" w:rsidRDefault="00052176" w:rsidP="00274364">
      <w:pPr>
        <w:pStyle w:val="Code"/>
        <w:ind w:left="1080" w:hanging="1440"/>
        <w:rPr>
          <w:lang w:eastAsia="en-US"/>
        </w:rPr>
      </w:pPr>
      <w:r>
        <w:rPr>
          <w:lang w:eastAsia="en-US"/>
        </w:rPr>
        <w:t xml:space="preserve">        }</w:t>
      </w:r>
    </w:p>
    <w:p w14:paraId="728AEBA9" w14:textId="77777777" w:rsidR="00052176" w:rsidRDefault="00052176" w:rsidP="00274364">
      <w:pPr>
        <w:pStyle w:val="Code"/>
        <w:ind w:left="1080" w:hanging="1440"/>
        <w:rPr>
          <w:lang w:eastAsia="en-US"/>
        </w:rPr>
      </w:pPr>
    </w:p>
    <w:p w14:paraId="567FA52F" w14:textId="77777777" w:rsidR="00052176" w:rsidRDefault="00052176" w:rsidP="00274364">
      <w:pPr>
        <w:pStyle w:val="Code"/>
        <w:ind w:left="1080" w:hanging="1440"/>
        <w:rPr>
          <w:lang w:eastAsia="en-US"/>
        </w:rPr>
      </w:pPr>
      <w:r>
        <w:rPr>
          <w:lang w:eastAsia="en-US"/>
        </w:rPr>
        <w:t xml:space="preserve">        </w:t>
      </w:r>
      <w:r>
        <w:rPr>
          <w:color w:val="0000FF"/>
          <w:lang w:eastAsia="en-US"/>
        </w:rPr>
        <w:t>public</w:t>
      </w:r>
      <w:r>
        <w:rPr>
          <w:lang w:eastAsia="en-US"/>
        </w:rPr>
        <w:t xml:space="preserve"> </w:t>
      </w:r>
      <w:r>
        <w:rPr>
          <w:color w:val="0000FF"/>
          <w:lang w:eastAsia="en-US"/>
        </w:rPr>
        <w:t>async</w:t>
      </w:r>
      <w:r>
        <w:rPr>
          <w:lang w:eastAsia="en-US"/>
        </w:rPr>
        <w:t xml:space="preserve"> </w:t>
      </w:r>
      <w:r>
        <w:rPr>
          <w:color w:val="2B91AF"/>
          <w:lang w:eastAsia="en-US"/>
        </w:rPr>
        <w:t>Task</w:t>
      </w:r>
      <w:r>
        <w:rPr>
          <w:lang w:eastAsia="en-US"/>
        </w:rPr>
        <w:t>&lt;</w:t>
      </w:r>
      <w:r>
        <w:rPr>
          <w:color w:val="2B91AF"/>
          <w:lang w:eastAsia="en-US"/>
        </w:rPr>
        <w:t>Carrier</w:t>
      </w:r>
      <w:r>
        <w:rPr>
          <w:lang w:eastAsia="en-US"/>
        </w:rPr>
        <w:t>&gt; GetAsync(</w:t>
      </w:r>
      <w:r>
        <w:rPr>
          <w:color w:val="0000FF"/>
          <w:lang w:eastAsia="en-US"/>
        </w:rPr>
        <w:t>int</w:t>
      </w:r>
      <w:r>
        <w:rPr>
          <w:lang w:eastAsia="en-US"/>
        </w:rPr>
        <w:t xml:space="preserve"> carrierId)</w:t>
      </w:r>
    </w:p>
    <w:p w14:paraId="79F0E066" w14:textId="77777777" w:rsidR="00052176" w:rsidRDefault="00052176" w:rsidP="00274364">
      <w:pPr>
        <w:pStyle w:val="Code"/>
        <w:ind w:left="1080" w:hanging="1440"/>
        <w:rPr>
          <w:lang w:eastAsia="en-US"/>
        </w:rPr>
      </w:pPr>
      <w:r>
        <w:rPr>
          <w:lang w:eastAsia="en-US"/>
        </w:rPr>
        <w:t xml:space="preserve">        {</w:t>
      </w:r>
    </w:p>
    <w:p w14:paraId="28DDB193" w14:textId="77777777" w:rsidR="00052176" w:rsidRDefault="00052176" w:rsidP="00274364">
      <w:pPr>
        <w:pStyle w:val="Code"/>
        <w:ind w:left="1080" w:hanging="1440"/>
        <w:rPr>
          <w:lang w:eastAsia="en-US"/>
        </w:rPr>
      </w:pPr>
      <w:r>
        <w:rPr>
          <w:lang w:eastAsia="en-US"/>
        </w:rPr>
        <w:t xml:space="preserve">            </w:t>
      </w:r>
      <w:r>
        <w:rPr>
          <w:color w:val="0000FF"/>
          <w:lang w:eastAsia="en-US"/>
        </w:rPr>
        <w:t>return</w:t>
      </w:r>
      <w:r>
        <w:rPr>
          <w:lang w:eastAsia="en-US"/>
        </w:rPr>
        <w:t xml:space="preserve"> </w:t>
      </w:r>
      <w:r>
        <w:rPr>
          <w:color w:val="0000FF"/>
          <w:lang w:eastAsia="en-US"/>
        </w:rPr>
        <w:t>await</w:t>
      </w:r>
      <w:r>
        <w:rPr>
          <w:lang w:eastAsia="en-US"/>
        </w:rPr>
        <w:t xml:space="preserve"> _context.Carriers</w:t>
      </w:r>
    </w:p>
    <w:p w14:paraId="5BF22C71" w14:textId="77777777" w:rsidR="00052176" w:rsidRDefault="00052176" w:rsidP="00274364">
      <w:pPr>
        <w:pStyle w:val="Code"/>
        <w:ind w:left="1080" w:hanging="1440"/>
        <w:rPr>
          <w:lang w:eastAsia="en-US"/>
        </w:rPr>
      </w:pPr>
      <w:r>
        <w:rPr>
          <w:lang w:eastAsia="en-US"/>
        </w:rPr>
        <w:t xml:space="preserve">                      .Where(c =&gt; c.CarrierId == carrierId)</w:t>
      </w:r>
    </w:p>
    <w:p w14:paraId="749FD54C" w14:textId="77777777" w:rsidR="00052176" w:rsidRDefault="00052176" w:rsidP="00274364">
      <w:pPr>
        <w:pStyle w:val="Code"/>
        <w:ind w:left="1080" w:hanging="1440"/>
        <w:rPr>
          <w:lang w:eastAsia="en-US"/>
        </w:rPr>
      </w:pPr>
      <w:r>
        <w:rPr>
          <w:lang w:eastAsia="en-US"/>
        </w:rPr>
        <w:t xml:space="preserve">                      .SingleOrDefaultAsync();</w:t>
      </w:r>
    </w:p>
    <w:p w14:paraId="32C6B42E" w14:textId="77777777" w:rsidR="00052176" w:rsidRDefault="00052176" w:rsidP="00274364">
      <w:pPr>
        <w:pStyle w:val="Code"/>
        <w:ind w:left="1080" w:hanging="1440"/>
        <w:rPr>
          <w:lang w:eastAsia="en-US"/>
        </w:rPr>
      </w:pPr>
      <w:r>
        <w:rPr>
          <w:lang w:eastAsia="en-US"/>
        </w:rPr>
        <w:t xml:space="preserve">        }</w:t>
      </w:r>
    </w:p>
    <w:p w14:paraId="0BFB0E06" w14:textId="77777777" w:rsidR="00052176" w:rsidRDefault="00052176" w:rsidP="00274364">
      <w:pPr>
        <w:pStyle w:val="Code"/>
        <w:ind w:left="1080" w:hanging="1440"/>
        <w:rPr>
          <w:lang w:eastAsia="en-US"/>
        </w:rPr>
      </w:pPr>
    </w:p>
    <w:p w14:paraId="3955B055" w14:textId="77777777" w:rsidR="00052176" w:rsidRDefault="00052176" w:rsidP="00274364">
      <w:pPr>
        <w:pStyle w:val="Code"/>
        <w:ind w:left="1080" w:hanging="1440"/>
        <w:rPr>
          <w:lang w:eastAsia="en-US"/>
        </w:rPr>
      </w:pPr>
      <w:r>
        <w:rPr>
          <w:lang w:eastAsia="en-US"/>
        </w:rPr>
        <w:t xml:space="preserve">        </w:t>
      </w:r>
      <w:r>
        <w:rPr>
          <w:color w:val="0000FF"/>
          <w:lang w:eastAsia="en-US"/>
        </w:rPr>
        <w:t>public</w:t>
      </w:r>
      <w:r>
        <w:rPr>
          <w:lang w:eastAsia="en-US"/>
        </w:rPr>
        <w:t xml:space="preserve"> </w:t>
      </w:r>
      <w:r>
        <w:rPr>
          <w:color w:val="0000FF"/>
          <w:lang w:eastAsia="en-US"/>
        </w:rPr>
        <w:t>async</w:t>
      </w:r>
      <w:r>
        <w:rPr>
          <w:lang w:eastAsia="en-US"/>
        </w:rPr>
        <w:t xml:space="preserve"> </w:t>
      </w:r>
      <w:r>
        <w:rPr>
          <w:color w:val="2B91AF"/>
          <w:lang w:eastAsia="en-US"/>
        </w:rPr>
        <w:t>Task</w:t>
      </w:r>
      <w:r>
        <w:rPr>
          <w:lang w:eastAsia="en-US"/>
        </w:rPr>
        <w:t>&lt;</w:t>
      </w:r>
      <w:r>
        <w:rPr>
          <w:color w:val="2B91AF"/>
          <w:lang w:eastAsia="en-US"/>
        </w:rPr>
        <w:t>List</w:t>
      </w:r>
      <w:r>
        <w:rPr>
          <w:lang w:eastAsia="en-US"/>
        </w:rPr>
        <w:t>&lt;</w:t>
      </w:r>
      <w:r>
        <w:rPr>
          <w:color w:val="2B91AF"/>
          <w:lang w:eastAsia="en-US"/>
        </w:rPr>
        <w:t>Carrier</w:t>
      </w:r>
      <w:r>
        <w:rPr>
          <w:lang w:eastAsia="en-US"/>
        </w:rPr>
        <w:t>&gt;&gt; GetCarriersAsync(</w:t>
      </w:r>
      <w:r>
        <w:rPr>
          <w:color w:val="0000FF"/>
          <w:lang w:eastAsia="en-US"/>
        </w:rPr>
        <w:t>string</w:t>
      </w:r>
      <w:r>
        <w:rPr>
          <w:lang w:eastAsia="en-US"/>
        </w:rPr>
        <w:t xml:space="preserve"> filter)</w:t>
      </w:r>
    </w:p>
    <w:p w14:paraId="275A708A" w14:textId="77777777" w:rsidR="00052176" w:rsidRDefault="00052176" w:rsidP="00274364">
      <w:pPr>
        <w:pStyle w:val="Code"/>
        <w:ind w:left="1080" w:hanging="1440"/>
        <w:rPr>
          <w:lang w:eastAsia="en-US"/>
        </w:rPr>
      </w:pPr>
      <w:r>
        <w:rPr>
          <w:lang w:eastAsia="en-US"/>
        </w:rPr>
        <w:t xml:space="preserve">        {</w:t>
      </w:r>
    </w:p>
    <w:p w14:paraId="539C38CC" w14:textId="77777777" w:rsidR="00052176" w:rsidRDefault="00052176" w:rsidP="00274364">
      <w:pPr>
        <w:pStyle w:val="Code"/>
        <w:ind w:left="1080" w:hanging="1440"/>
        <w:rPr>
          <w:lang w:eastAsia="en-US"/>
        </w:rPr>
      </w:pPr>
      <w:r>
        <w:rPr>
          <w:lang w:eastAsia="en-US"/>
        </w:rPr>
        <w:t xml:space="preserve">            </w:t>
      </w:r>
      <w:r>
        <w:rPr>
          <w:color w:val="0000FF"/>
          <w:lang w:eastAsia="en-US"/>
        </w:rPr>
        <w:t>var</w:t>
      </w:r>
      <w:r>
        <w:rPr>
          <w:lang w:eastAsia="en-US"/>
        </w:rPr>
        <w:t xml:space="preserve"> carriers = _context.Carriers.AsQueryable();</w:t>
      </w:r>
    </w:p>
    <w:p w14:paraId="2B3BBBB5" w14:textId="77777777" w:rsidR="00052176" w:rsidRDefault="00052176" w:rsidP="00274364">
      <w:pPr>
        <w:pStyle w:val="Code"/>
        <w:ind w:left="1080" w:hanging="1440"/>
        <w:rPr>
          <w:lang w:eastAsia="en-US"/>
        </w:rPr>
      </w:pPr>
      <w:r>
        <w:rPr>
          <w:lang w:eastAsia="en-US"/>
        </w:rPr>
        <w:t xml:space="preserve">            </w:t>
      </w:r>
      <w:r>
        <w:rPr>
          <w:color w:val="0000FF"/>
          <w:lang w:eastAsia="en-US"/>
        </w:rPr>
        <w:t>if</w:t>
      </w:r>
      <w:r>
        <w:rPr>
          <w:lang w:eastAsia="en-US"/>
        </w:rPr>
        <w:t xml:space="preserve"> (!</w:t>
      </w:r>
      <w:r>
        <w:rPr>
          <w:color w:val="2B91AF"/>
          <w:lang w:eastAsia="en-US"/>
        </w:rPr>
        <w:t>String</w:t>
      </w:r>
      <w:r>
        <w:rPr>
          <w:lang w:eastAsia="en-US"/>
        </w:rPr>
        <w:t>.IsNullOrEmpty(filter))</w:t>
      </w:r>
    </w:p>
    <w:p w14:paraId="2D9CE12D" w14:textId="77777777" w:rsidR="00052176" w:rsidRDefault="00052176" w:rsidP="00274364">
      <w:pPr>
        <w:pStyle w:val="Code"/>
        <w:ind w:left="1080" w:hanging="1440"/>
        <w:rPr>
          <w:lang w:eastAsia="en-US"/>
        </w:rPr>
      </w:pPr>
      <w:r>
        <w:rPr>
          <w:lang w:eastAsia="en-US"/>
        </w:rPr>
        <w:t xml:space="preserve">            {</w:t>
      </w:r>
    </w:p>
    <w:p w14:paraId="76774DB1" w14:textId="77777777" w:rsidR="00052176" w:rsidRDefault="00052176" w:rsidP="00274364">
      <w:pPr>
        <w:pStyle w:val="Code"/>
        <w:ind w:left="1080" w:hanging="1440"/>
        <w:rPr>
          <w:lang w:eastAsia="en-US"/>
        </w:rPr>
      </w:pPr>
      <w:r>
        <w:rPr>
          <w:lang w:eastAsia="en-US"/>
        </w:rPr>
        <w:t xml:space="preserve">                carriers = carriers.Where(c =&gt; c.Name.ToLowerInvariant().Contains(filter.ToLowerInvariant()));</w:t>
      </w:r>
    </w:p>
    <w:p w14:paraId="59EC710A" w14:textId="77777777" w:rsidR="00052176" w:rsidRDefault="00052176" w:rsidP="00274364">
      <w:pPr>
        <w:pStyle w:val="Code"/>
        <w:ind w:left="1080" w:hanging="1440"/>
        <w:rPr>
          <w:lang w:eastAsia="en-US"/>
        </w:rPr>
      </w:pPr>
      <w:r>
        <w:rPr>
          <w:lang w:eastAsia="en-US"/>
        </w:rPr>
        <w:t xml:space="preserve">            }</w:t>
      </w:r>
    </w:p>
    <w:p w14:paraId="5EB982A5" w14:textId="77777777" w:rsidR="00052176" w:rsidRDefault="00052176" w:rsidP="00274364">
      <w:pPr>
        <w:pStyle w:val="Code"/>
        <w:ind w:left="1080" w:hanging="1440"/>
        <w:rPr>
          <w:lang w:eastAsia="en-US"/>
        </w:rPr>
      </w:pPr>
      <w:r>
        <w:rPr>
          <w:lang w:eastAsia="en-US"/>
        </w:rPr>
        <w:t xml:space="preserve">            </w:t>
      </w:r>
      <w:r>
        <w:rPr>
          <w:color w:val="0000FF"/>
          <w:lang w:eastAsia="en-US"/>
        </w:rPr>
        <w:t>return</w:t>
      </w:r>
      <w:r>
        <w:rPr>
          <w:lang w:eastAsia="en-US"/>
        </w:rPr>
        <w:t xml:space="preserve"> </w:t>
      </w:r>
      <w:r>
        <w:rPr>
          <w:color w:val="0000FF"/>
          <w:lang w:eastAsia="en-US"/>
        </w:rPr>
        <w:t>await</w:t>
      </w:r>
      <w:r>
        <w:rPr>
          <w:lang w:eastAsia="en-US"/>
        </w:rPr>
        <w:t xml:space="preserve"> carriers.ToListAsync();</w:t>
      </w:r>
    </w:p>
    <w:p w14:paraId="0DD5D101" w14:textId="77777777" w:rsidR="00052176" w:rsidRDefault="00052176" w:rsidP="00274364">
      <w:pPr>
        <w:pStyle w:val="Code"/>
        <w:ind w:left="1080" w:hanging="1440"/>
        <w:rPr>
          <w:lang w:eastAsia="en-US"/>
        </w:rPr>
      </w:pPr>
      <w:r>
        <w:rPr>
          <w:lang w:eastAsia="en-US"/>
        </w:rPr>
        <w:t xml:space="preserve">        }</w:t>
      </w:r>
    </w:p>
    <w:p w14:paraId="5EBFDDC4" w14:textId="77777777" w:rsidR="00052176" w:rsidRDefault="00052176" w:rsidP="00274364">
      <w:pPr>
        <w:pStyle w:val="Code"/>
        <w:ind w:left="1080" w:hanging="1440"/>
        <w:rPr>
          <w:lang w:eastAsia="en-US"/>
        </w:rPr>
      </w:pPr>
    </w:p>
    <w:p w14:paraId="01AB9035" w14:textId="77777777" w:rsidR="00052176" w:rsidRDefault="00052176" w:rsidP="00274364">
      <w:pPr>
        <w:pStyle w:val="Code"/>
        <w:ind w:left="1080" w:hanging="1440"/>
        <w:rPr>
          <w:lang w:eastAsia="en-US"/>
        </w:rPr>
      </w:pPr>
      <w:r>
        <w:rPr>
          <w:lang w:eastAsia="en-US"/>
        </w:rPr>
        <w:t xml:space="preserve">        </w:t>
      </w:r>
      <w:r>
        <w:rPr>
          <w:color w:val="0000FF"/>
          <w:lang w:eastAsia="en-US"/>
        </w:rPr>
        <w:t>public</w:t>
      </w:r>
      <w:r>
        <w:rPr>
          <w:lang w:eastAsia="en-US"/>
        </w:rPr>
        <w:t xml:space="preserve"> </w:t>
      </w:r>
      <w:r>
        <w:rPr>
          <w:color w:val="0000FF"/>
          <w:lang w:eastAsia="en-US"/>
        </w:rPr>
        <w:t>async</w:t>
      </w:r>
      <w:r>
        <w:rPr>
          <w:lang w:eastAsia="en-US"/>
        </w:rPr>
        <w:t xml:space="preserve"> </w:t>
      </w:r>
      <w:r>
        <w:rPr>
          <w:color w:val="2B91AF"/>
          <w:lang w:eastAsia="en-US"/>
        </w:rPr>
        <w:t>Task</w:t>
      </w:r>
      <w:r>
        <w:rPr>
          <w:lang w:eastAsia="en-US"/>
        </w:rPr>
        <w:t xml:space="preserve"> UpdateAsync(</w:t>
      </w:r>
      <w:r>
        <w:rPr>
          <w:color w:val="2B91AF"/>
          <w:lang w:eastAsia="en-US"/>
        </w:rPr>
        <w:t>Carrier</w:t>
      </w:r>
      <w:r>
        <w:rPr>
          <w:lang w:eastAsia="en-US"/>
        </w:rPr>
        <w:t xml:space="preserve"> carrier)</w:t>
      </w:r>
    </w:p>
    <w:p w14:paraId="2DC7F93A" w14:textId="77777777" w:rsidR="00052176" w:rsidRDefault="00052176" w:rsidP="00274364">
      <w:pPr>
        <w:pStyle w:val="Code"/>
        <w:ind w:left="1080" w:hanging="1440"/>
        <w:rPr>
          <w:lang w:eastAsia="en-US"/>
        </w:rPr>
      </w:pPr>
      <w:r>
        <w:rPr>
          <w:lang w:eastAsia="en-US"/>
        </w:rPr>
        <w:t xml:space="preserve">        {</w:t>
      </w:r>
    </w:p>
    <w:p w14:paraId="6BB0F3D9" w14:textId="77777777" w:rsidR="00052176" w:rsidRDefault="00052176" w:rsidP="00274364">
      <w:pPr>
        <w:pStyle w:val="Code"/>
        <w:ind w:left="1080" w:hanging="1440"/>
        <w:rPr>
          <w:lang w:eastAsia="en-US"/>
        </w:rPr>
      </w:pPr>
      <w:r>
        <w:rPr>
          <w:lang w:eastAsia="en-US"/>
        </w:rPr>
        <w:t xml:space="preserve">            _context.Carriers.Update(carrier);</w:t>
      </w:r>
    </w:p>
    <w:p w14:paraId="7E87AB23" w14:textId="77777777" w:rsidR="00052176" w:rsidRDefault="00052176" w:rsidP="00274364">
      <w:pPr>
        <w:pStyle w:val="Code"/>
        <w:ind w:left="1080" w:hanging="1440"/>
        <w:rPr>
          <w:lang w:eastAsia="en-US"/>
        </w:rPr>
      </w:pPr>
    </w:p>
    <w:p w14:paraId="35BD5FB7" w14:textId="77777777" w:rsidR="00052176" w:rsidRDefault="00052176" w:rsidP="00274364">
      <w:pPr>
        <w:pStyle w:val="Code"/>
        <w:ind w:left="1080" w:hanging="1440"/>
        <w:rPr>
          <w:lang w:eastAsia="en-US"/>
        </w:rPr>
      </w:pPr>
      <w:r>
        <w:rPr>
          <w:lang w:eastAsia="en-US"/>
        </w:rPr>
        <w:t xml:space="preserve">            </w:t>
      </w:r>
      <w:r>
        <w:rPr>
          <w:color w:val="0000FF"/>
          <w:lang w:eastAsia="en-US"/>
        </w:rPr>
        <w:t>await</w:t>
      </w:r>
      <w:r>
        <w:rPr>
          <w:lang w:eastAsia="en-US"/>
        </w:rPr>
        <w:t xml:space="preserve"> _context.SaveChangesAsync();</w:t>
      </w:r>
    </w:p>
    <w:p w14:paraId="3D0DCF04" w14:textId="77777777" w:rsidR="00052176" w:rsidRDefault="00052176" w:rsidP="00274364">
      <w:pPr>
        <w:pStyle w:val="Code"/>
        <w:ind w:left="1080" w:hanging="1440"/>
        <w:rPr>
          <w:lang w:eastAsia="en-US"/>
        </w:rPr>
      </w:pPr>
    </w:p>
    <w:p w14:paraId="55CB96A2" w14:textId="77777777" w:rsidR="00052176" w:rsidRDefault="00052176" w:rsidP="00274364">
      <w:pPr>
        <w:pStyle w:val="Code"/>
        <w:ind w:left="1080" w:hanging="1440"/>
        <w:rPr>
          <w:lang w:eastAsia="en-US"/>
        </w:rPr>
      </w:pPr>
      <w:r>
        <w:rPr>
          <w:lang w:eastAsia="en-US"/>
        </w:rPr>
        <w:t xml:space="preserve">        }</w:t>
      </w:r>
    </w:p>
    <w:p w14:paraId="7E5E97F2" w14:textId="77777777" w:rsidR="00052176" w:rsidRDefault="00052176" w:rsidP="00274364">
      <w:pPr>
        <w:pStyle w:val="Code"/>
        <w:ind w:left="1080" w:hanging="1440"/>
        <w:rPr>
          <w:lang w:eastAsia="en-US"/>
        </w:rPr>
      </w:pPr>
      <w:r>
        <w:rPr>
          <w:lang w:eastAsia="en-US"/>
        </w:rPr>
        <w:t xml:space="preserve">    }</w:t>
      </w:r>
    </w:p>
    <w:p w14:paraId="0DF8099E" w14:textId="272776D5" w:rsidR="00052176" w:rsidRDefault="00052176" w:rsidP="00274364">
      <w:pPr>
        <w:pStyle w:val="Code"/>
        <w:ind w:left="1080" w:hanging="1440"/>
        <w:rPr>
          <w:lang w:eastAsia="en-US"/>
        </w:rPr>
      </w:pPr>
      <w:r>
        <w:rPr>
          <w:lang w:eastAsia="en-US"/>
        </w:rPr>
        <w:t>}</w:t>
      </w:r>
    </w:p>
    <w:p w14:paraId="371B6EF2" w14:textId="5A74C9EE" w:rsidR="00274364" w:rsidRDefault="00274364" w:rsidP="00274364">
      <w:pPr>
        <w:pStyle w:val="Code"/>
        <w:ind w:left="1080" w:hanging="1440"/>
        <w:rPr>
          <w:lang w:eastAsia="en-US"/>
        </w:rPr>
      </w:pPr>
    </w:p>
    <w:p w14:paraId="0B724CE8" w14:textId="2BC08868" w:rsidR="000C4A44" w:rsidRDefault="000C4A44" w:rsidP="00AE6AD7">
      <w:pPr>
        <w:pStyle w:val="Ln1"/>
      </w:pPr>
      <w:r>
        <w:t>Review and understand the data CRUD logic implemented by</w:t>
      </w:r>
      <w:r w:rsidR="00DD0168">
        <w:t xml:space="preserve"> the</w:t>
      </w:r>
      <w:r>
        <w:t xml:space="preserve"> </w:t>
      </w:r>
      <w:r w:rsidRPr="00FC76D2">
        <w:rPr>
          <w:b/>
        </w:rPr>
        <w:t>CarrierRepository</w:t>
      </w:r>
      <w:r>
        <w:t xml:space="preserve"> class.</w:t>
      </w:r>
    </w:p>
    <w:p w14:paraId="143DCACF" w14:textId="77777777" w:rsidR="00E25FF1" w:rsidRDefault="00E25FF1" w:rsidP="00E25FF1">
      <w:pPr>
        <w:pStyle w:val="Ln1"/>
        <w:numPr>
          <w:ilvl w:val="0"/>
          <w:numId w:val="0"/>
        </w:numPr>
        <w:ind w:left="1080"/>
      </w:pPr>
    </w:p>
    <w:p w14:paraId="7B60F52B" w14:textId="6D7FE411" w:rsidR="00832F86" w:rsidRDefault="00832F86" w:rsidP="00832F86">
      <w:pPr>
        <w:pStyle w:val="Ln1"/>
        <w:numPr>
          <w:ilvl w:val="0"/>
          <w:numId w:val="0"/>
        </w:numPr>
        <w:ind w:left="1080"/>
      </w:pPr>
      <w:r>
        <w:t xml:space="preserve">Note that we’ve </w:t>
      </w:r>
      <w:r w:rsidR="00EE76AE">
        <w:t xml:space="preserve">implemented the ICarrierRepository </w:t>
      </w:r>
      <w:r w:rsidR="000C413D">
        <w:t xml:space="preserve">interface </w:t>
      </w:r>
      <w:r w:rsidR="00EE76AE">
        <w:t xml:space="preserve">for the CarrierRepository </w:t>
      </w:r>
      <w:r w:rsidR="000C413D">
        <w:t xml:space="preserve">repository </w:t>
      </w:r>
      <w:r w:rsidR="00EE76AE">
        <w:t>class:</w:t>
      </w:r>
    </w:p>
    <w:p w14:paraId="756F3F2C" w14:textId="1BABF584" w:rsidR="00832F86" w:rsidRDefault="00832F86" w:rsidP="00832F86">
      <w:pPr>
        <w:pStyle w:val="Code"/>
      </w:pPr>
      <w:r>
        <w:rPr>
          <w:color w:val="0000FF"/>
          <w:lang w:eastAsia="en-US"/>
        </w:rPr>
        <w:t>public</w:t>
      </w:r>
      <w:r>
        <w:rPr>
          <w:color w:val="000000"/>
          <w:lang w:eastAsia="en-US"/>
        </w:rPr>
        <w:t xml:space="preserve"> </w:t>
      </w:r>
      <w:r>
        <w:rPr>
          <w:color w:val="0000FF"/>
          <w:lang w:eastAsia="en-US"/>
        </w:rPr>
        <w:t>class</w:t>
      </w:r>
      <w:r>
        <w:rPr>
          <w:color w:val="000000"/>
          <w:lang w:eastAsia="en-US"/>
        </w:rPr>
        <w:t xml:space="preserve"> </w:t>
      </w:r>
      <w:r>
        <w:rPr>
          <w:lang w:eastAsia="en-US"/>
        </w:rPr>
        <w:t>CarrierRepository</w:t>
      </w:r>
      <w:r>
        <w:rPr>
          <w:color w:val="000000"/>
          <w:lang w:eastAsia="en-US"/>
        </w:rPr>
        <w:t xml:space="preserve"> </w:t>
      </w:r>
      <w:r w:rsidRPr="002D5BEB">
        <w:rPr>
          <w:color w:val="000000"/>
          <w:highlight w:val="yellow"/>
          <w:lang w:eastAsia="en-US"/>
        </w:rPr>
        <w:t xml:space="preserve">: </w:t>
      </w:r>
      <w:r w:rsidRPr="002D5BEB">
        <w:rPr>
          <w:highlight w:val="yellow"/>
          <w:lang w:eastAsia="en-US"/>
        </w:rPr>
        <w:t>ICarrierRepository</w:t>
      </w:r>
    </w:p>
    <w:p w14:paraId="0E4DF615" w14:textId="20F7D381" w:rsidR="00832F86" w:rsidRDefault="00832F86" w:rsidP="00832F86">
      <w:pPr>
        <w:pStyle w:val="Ln1"/>
        <w:numPr>
          <w:ilvl w:val="0"/>
          <w:numId w:val="0"/>
        </w:numPr>
        <w:ind w:left="1080" w:hanging="360"/>
      </w:pPr>
    </w:p>
    <w:p w14:paraId="52B5091B" w14:textId="4352BE99" w:rsidR="00E25FF1" w:rsidRDefault="00E25FF1" w:rsidP="00832F86">
      <w:pPr>
        <w:pStyle w:val="Ln1"/>
        <w:numPr>
          <w:ilvl w:val="0"/>
          <w:numId w:val="0"/>
        </w:numPr>
        <w:ind w:left="1080" w:hanging="360"/>
      </w:pPr>
      <w:r>
        <w:tab/>
      </w:r>
      <w:r w:rsidR="007971D9">
        <w:t>We then defined each of the CRUD methods that was in our interface, and added logic to each one.</w:t>
      </w:r>
    </w:p>
    <w:p w14:paraId="5E79B33C" w14:textId="6FE0AE62" w:rsidR="00E25FF1" w:rsidRDefault="00E25FF1" w:rsidP="00832F86">
      <w:pPr>
        <w:pStyle w:val="Ln1"/>
        <w:numPr>
          <w:ilvl w:val="0"/>
          <w:numId w:val="0"/>
        </w:numPr>
        <w:ind w:left="1080" w:hanging="360"/>
      </w:pPr>
    </w:p>
    <w:p w14:paraId="44D22B2D" w14:textId="12B5D728" w:rsidR="000C4A44" w:rsidRDefault="000C4A44" w:rsidP="00AE6AD7">
      <w:pPr>
        <w:pStyle w:val="Ln1"/>
      </w:pPr>
      <w:r>
        <w:t xml:space="preserve">In order to add the remaining repositories, right-click </w:t>
      </w:r>
      <w:r w:rsidR="00DD0168">
        <w:t>the</w:t>
      </w:r>
      <w:r w:rsidR="004B34B5">
        <w:t xml:space="preserve"> </w:t>
      </w:r>
      <w:r w:rsidR="004B34B5" w:rsidRPr="004B34B5">
        <w:rPr>
          <w:b/>
        </w:rPr>
        <w:t>Repositories</w:t>
      </w:r>
      <w:r w:rsidR="004B34B5">
        <w:t xml:space="preserve"> folder in the</w:t>
      </w:r>
      <w:r w:rsidR="00DD0168">
        <w:t xml:space="preserve"> </w:t>
      </w:r>
      <w:r w:rsidRPr="00EB1DCD">
        <w:rPr>
          <w:b/>
        </w:rPr>
        <w:t>MyShuttle.Data</w:t>
      </w:r>
      <w:r>
        <w:t xml:space="preserve"> project and click </w:t>
      </w:r>
      <w:r w:rsidRPr="000C4A44">
        <w:rPr>
          <w:b/>
        </w:rPr>
        <w:t>Add</w:t>
      </w:r>
      <w:r>
        <w:t xml:space="preserve"> </w:t>
      </w:r>
      <w:r w:rsidR="006E02C7">
        <w:t>&gt;</w:t>
      </w:r>
      <w:r>
        <w:t xml:space="preserve"> </w:t>
      </w:r>
      <w:r w:rsidRPr="000C4A44">
        <w:rPr>
          <w:b/>
        </w:rPr>
        <w:t>Existing Item</w:t>
      </w:r>
      <w:r>
        <w:t xml:space="preserve"> to add the following repositories</w:t>
      </w:r>
      <w:r w:rsidR="00CE100F">
        <w:t xml:space="preserve"> from the folder </w:t>
      </w:r>
      <w:r w:rsidR="00CE100F" w:rsidRPr="00CE100F">
        <w:rPr>
          <w:b/>
        </w:rPr>
        <w:t>…/Assets/</w:t>
      </w:r>
      <w:r w:rsidR="004B34B5">
        <w:rPr>
          <w:b/>
        </w:rPr>
        <w:t>MyShuttle.Data/</w:t>
      </w:r>
      <w:r w:rsidR="00CE100F" w:rsidRPr="00CE100F">
        <w:rPr>
          <w:b/>
        </w:rPr>
        <w:t>Repositories</w:t>
      </w:r>
      <w:r>
        <w:t>:</w:t>
      </w:r>
    </w:p>
    <w:p w14:paraId="3D412B11" w14:textId="77777777" w:rsidR="000C4A44" w:rsidRPr="00084AAA" w:rsidRDefault="000C4A44" w:rsidP="00CE100F">
      <w:pPr>
        <w:pStyle w:val="Ln2"/>
        <w:numPr>
          <w:ilvl w:val="0"/>
          <w:numId w:val="49"/>
        </w:numPr>
      </w:pPr>
      <w:r w:rsidRPr="00084AAA">
        <w:t>CustomerRepository.cs</w:t>
      </w:r>
    </w:p>
    <w:p w14:paraId="081DF8CE" w14:textId="77777777" w:rsidR="000C4A44" w:rsidRPr="00084AAA" w:rsidRDefault="000C4A44" w:rsidP="00CE100F">
      <w:pPr>
        <w:pStyle w:val="Ln2"/>
        <w:numPr>
          <w:ilvl w:val="0"/>
          <w:numId w:val="49"/>
        </w:numPr>
      </w:pPr>
      <w:r w:rsidRPr="00084AAA">
        <w:t>DriverRepository.cs</w:t>
      </w:r>
    </w:p>
    <w:p w14:paraId="00DEB136" w14:textId="77777777" w:rsidR="000C4A44" w:rsidRPr="00084AAA" w:rsidRDefault="000C4A44" w:rsidP="00CE100F">
      <w:pPr>
        <w:pStyle w:val="Ln2"/>
        <w:numPr>
          <w:ilvl w:val="0"/>
          <w:numId w:val="49"/>
        </w:numPr>
      </w:pPr>
      <w:r w:rsidRPr="00084AAA">
        <w:t>EmployeeRepository.cs</w:t>
      </w:r>
    </w:p>
    <w:p w14:paraId="7A4104D5" w14:textId="46F7076F" w:rsidR="000C4A44" w:rsidRPr="00084AAA" w:rsidRDefault="000C4A44" w:rsidP="00CE100F">
      <w:pPr>
        <w:pStyle w:val="Ln2"/>
        <w:numPr>
          <w:ilvl w:val="0"/>
          <w:numId w:val="49"/>
        </w:numPr>
      </w:pPr>
      <w:r w:rsidRPr="00084AAA">
        <w:t>RidesRepository.cs</w:t>
      </w:r>
    </w:p>
    <w:p w14:paraId="2B6363A1" w14:textId="453E77BA" w:rsidR="000C4A44" w:rsidRDefault="000C4A44" w:rsidP="00CE100F">
      <w:pPr>
        <w:pStyle w:val="Ln2"/>
        <w:numPr>
          <w:ilvl w:val="0"/>
          <w:numId w:val="49"/>
        </w:numPr>
      </w:pPr>
      <w:r w:rsidRPr="00084AAA">
        <w:t>VehicleRepository.cs</w:t>
      </w:r>
    </w:p>
    <w:p w14:paraId="0883FFBA" w14:textId="77777777" w:rsidR="00CE100F" w:rsidRPr="00084AAA" w:rsidRDefault="00CE100F" w:rsidP="00CE100F">
      <w:pPr>
        <w:pStyle w:val="Ln2"/>
        <w:numPr>
          <w:ilvl w:val="0"/>
          <w:numId w:val="0"/>
        </w:numPr>
        <w:ind w:left="1440"/>
      </w:pPr>
    </w:p>
    <w:p w14:paraId="71F7D0A8" w14:textId="6B4C80A2" w:rsidR="00987911" w:rsidRDefault="000C4A44" w:rsidP="00AE6AD7">
      <w:pPr>
        <w:pStyle w:val="Ln1"/>
      </w:pPr>
      <w:r>
        <w:lastRenderedPageBreak/>
        <w:t xml:space="preserve">After adding all </w:t>
      </w:r>
      <w:r w:rsidR="00880910">
        <w:t xml:space="preserve">the </w:t>
      </w:r>
      <w:r>
        <w:t xml:space="preserve">repositories, </w:t>
      </w:r>
      <w:r w:rsidR="00880910">
        <w:t xml:space="preserve">the </w:t>
      </w:r>
      <w:r w:rsidRPr="00670B4F">
        <w:rPr>
          <w:b/>
        </w:rPr>
        <w:t>MyShuttle.Data</w:t>
      </w:r>
      <w:r>
        <w:t xml:space="preserve"> project hierarchy should look like </w:t>
      </w:r>
      <w:r w:rsidR="00880910">
        <w:t xml:space="preserve">the </w:t>
      </w:r>
      <w:r w:rsidR="000F4448">
        <w:t>following:</w:t>
      </w:r>
    </w:p>
    <w:p w14:paraId="6AC4AE2E" w14:textId="4EE33436" w:rsidR="000C4A44" w:rsidRDefault="00FC76D2" w:rsidP="00084AAA">
      <w:pPr>
        <w:pStyle w:val="Art"/>
        <w:ind w:left="1224"/>
      </w:pPr>
      <w:r>
        <w:rPr>
          <w:noProof/>
          <w:lang w:eastAsia="en-US"/>
        </w:rPr>
        <w:drawing>
          <wp:inline distT="0" distB="0" distL="0" distR="0" wp14:anchorId="7D56E3D7" wp14:editId="096FA259">
            <wp:extent cx="2838450" cy="6181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8450" cy="6181725"/>
                    </a:xfrm>
                    <a:prstGeom prst="rect">
                      <a:avLst/>
                    </a:prstGeom>
                  </pic:spPr>
                </pic:pic>
              </a:graphicData>
            </a:graphic>
          </wp:inline>
        </w:drawing>
      </w:r>
    </w:p>
    <w:p w14:paraId="3A81820C" w14:textId="46B9D941" w:rsidR="000C4A44" w:rsidRDefault="000C4A44" w:rsidP="00AE6AD7">
      <w:pPr>
        <w:pStyle w:val="Ln1"/>
      </w:pPr>
      <w:r>
        <w:t xml:space="preserve">Compile the solution to ensure it </w:t>
      </w:r>
      <w:r w:rsidR="00E3338E">
        <w:t xml:space="preserve">builds </w:t>
      </w:r>
      <w:r>
        <w:t>successfully.</w:t>
      </w:r>
    </w:p>
    <w:p w14:paraId="62D06F99" w14:textId="77777777" w:rsidR="00403CF5" w:rsidRDefault="00403CF5" w:rsidP="00403CF5">
      <w:pPr>
        <w:pStyle w:val="Ln1"/>
        <w:numPr>
          <w:ilvl w:val="0"/>
          <w:numId w:val="0"/>
        </w:numPr>
        <w:ind w:left="1080"/>
      </w:pPr>
    </w:p>
    <w:p w14:paraId="3F63FA9D" w14:textId="29D51F6B" w:rsidR="00E674DF" w:rsidRDefault="00E674DF" w:rsidP="00E674DF">
      <w:pPr>
        <w:pStyle w:val="Ln1"/>
        <w:numPr>
          <w:ilvl w:val="0"/>
          <w:numId w:val="0"/>
        </w:numPr>
        <w:ind w:left="1080"/>
      </w:pPr>
      <w:r>
        <w:t>You’ve now finished implementing the repository pattern to perform database CRUD operations!</w:t>
      </w:r>
    </w:p>
    <w:p w14:paraId="24350ED6" w14:textId="77777777" w:rsidR="00E674DF" w:rsidRDefault="00E674DF" w:rsidP="00084AAA">
      <w:pPr>
        <w:ind w:left="1080"/>
      </w:pPr>
    </w:p>
    <w:p w14:paraId="7169B85F" w14:textId="695EC1A2" w:rsidR="000C4A44" w:rsidRDefault="000C4A44" w:rsidP="00084AAA">
      <w:pPr>
        <w:ind w:left="1080"/>
      </w:pPr>
      <w:r>
        <w:t>In the next lab, you will implement Controllers, which will handle user requests and respond with the model data.</w:t>
      </w:r>
      <w:r w:rsidR="004532CB">
        <w:t xml:space="preserve"> But </w:t>
      </w:r>
      <w:r w:rsidR="003211CF">
        <w:t xml:space="preserve">we’ll create some unit tests first. </w:t>
      </w:r>
    </w:p>
    <w:p w14:paraId="3922D81F" w14:textId="3ACC4A32" w:rsidR="0030049F" w:rsidRPr="00084AAA" w:rsidRDefault="0030049F" w:rsidP="00084AAA">
      <w:pPr>
        <w:pStyle w:val="Heading2TU"/>
      </w:pPr>
      <w:bookmarkStart w:id="7" w:name="_Toc480185377"/>
      <w:r w:rsidRPr="00084AAA">
        <w:lastRenderedPageBreak/>
        <w:t>Exercise 3: Perform Unit Testing</w:t>
      </w:r>
      <w:bookmarkEnd w:id="7"/>
    </w:p>
    <w:p w14:paraId="08C9E619" w14:textId="77777777" w:rsidR="0030049F" w:rsidRPr="00084AAA" w:rsidRDefault="0030049F" w:rsidP="00084AAA">
      <w:pPr>
        <w:pStyle w:val="Heading4"/>
      </w:pPr>
      <w:r w:rsidRPr="00084AAA">
        <w:t xml:space="preserve">Objectives </w:t>
      </w:r>
    </w:p>
    <w:p w14:paraId="448CEF79" w14:textId="77777777" w:rsidR="0030049F" w:rsidRDefault="0030049F" w:rsidP="00084AAA">
      <w:r>
        <w:t>In this exercise, you will:</w:t>
      </w:r>
    </w:p>
    <w:p w14:paraId="6DCBDD1B" w14:textId="7F45A983" w:rsidR="0030049F" w:rsidRPr="00BB6CAD" w:rsidRDefault="0030049F" w:rsidP="00084AAA">
      <w:pPr>
        <w:pStyle w:val="Lb1"/>
      </w:pPr>
      <w:r>
        <w:t>Create a unit test to validate successful creation of the database.</w:t>
      </w:r>
    </w:p>
    <w:p w14:paraId="0F43883E" w14:textId="2382582C" w:rsidR="0030049F" w:rsidRPr="00084AAA" w:rsidRDefault="0030049F" w:rsidP="00084AAA">
      <w:pPr>
        <w:pStyle w:val="ProcedureHeading0"/>
      </w:pPr>
      <w:r w:rsidRPr="00084AAA">
        <w:t xml:space="preserve">Task </w:t>
      </w:r>
      <w:r w:rsidR="00084AAA">
        <w:t xml:space="preserve">1: Create </w:t>
      </w:r>
      <w:r w:rsidR="00FC76D2">
        <w:t xml:space="preserve">a </w:t>
      </w:r>
      <w:r w:rsidR="00084AAA">
        <w:t>Unit Test Project and Execute I</w:t>
      </w:r>
      <w:r w:rsidR="00084511" w:rsidRPr="00084AAA">
        <w:t xml:space="preserve">t </w:t>
      </w:r>
    </w:p>
    <w:p w14:paraId="4F984985" w14:textId="77777777" w:rsidR="00D246BB" w:rsidRDefault="00FC76D2" w:rsidP="008860D6">
      <w:pPr>
        <w:pStyle w:val="ListParagraph"/>
        <w:numPr>
          <w:ilvl w:val="0"/>
          <w:numId w:val="36"/>
        </w:numPr>
        <w:spacing w:after="160" w:line="259" w:lineRule="auto"/>
      </w:pPr>
      <w:r>
        <w:t>Create a Solution Folder u</w:t>
      </w:r>
      <w:r w:rsidR="00D246BB">
        <w:t xml:space="preserve">nder </w:t>
      </w:r>
      <w:r w:rsidR="00D246BB" w:rsidRPr="00D246BB">
        <w:t>MyShuttle</w:t>
      </w:r>
      <w:r w:rsidR="00D246BB">
        <w:t xml:space="preserve"> solution and name it</w:t>
      </w:r>
      <w:r>
        <w:t xml:space="preserve"> </w:t>
      </w:r>
      <w:r w:rsidRPr="00FC76D2">
        <w:rPr>
          <w:b/>
        </w:rPr>
        <w:t>src</w:t>
      </w:r>
      <w:r>
        <w:t>. All application projects will be placed under it.</w:t>
      </w:r>
      <w:r w:rsidR="00D246BB">
        <w:t xml:space="preserve"> </w:t>
      </w:r>
    </w:p>
    <w:p w14:paraId="7FCAFB3B" w14:textId="3C593C2B" w:rsidR="00FC76D2" w:rsidRDefault="00D246BB" w:rsidP="00D246BB">
      <w:pPr>
        <w:pStyle w:val="ListParagraph"/>
        <w:spacing w:after="160" w:line="259" w:lineRule="auto"/>
        <w:ind w:left="1080"/>
      </w:pPr>
      <w:r>
        <w:t xml:space="preserve">Right-click the </w:t>
      </w:r>
      <w:r w:rsidRPr="00D246BB">
        <w:rPr>
          <w:b/>
        </w:rPr>
        <w:t>MyShuttle</w:t>
      </w:r>
      <w:r>
        <w:t xml:space="preserve"> solution &gt; </w:t>
      </w:r>
      <w:r w:rsidRPr="00D246BB">
        <w:rPr>
          <w:b/>
        </w:rPr>
        <w:t>Add</w:t>
      </w:r>
      <w:r>
        <w:t xml:space="preserve"> &gt; </w:t>
      </w:r>
      <w:r w:rsidRPr="00D246BB">
        <w:rPr>
          <w:b/>
        </w:rPr>
        <w:t>New Solution Folder</w:t>
      </w:r>
      <w:r>
        <w:t xml:space="preserve">. Name it </w:t>
      </w:r>
      <w:r w:rsidRPr="00D246BB">
        <w:rPr>
          <w:b/>
        </w:rPr>
        <w:t>src</w:t>
      </w:r>
      <w:r>
        <w:t>.</w:t>
      </w:r>
    </w:p>
    <w:p w14:paraId="393DDE29" w14:textId="77777777" w:rsidR="00D246BB" w:rsidRDefault="00D246BB" w:rsidP="00D246BB">
      <w:pPr>
        <w:pStyle w:val="ListParagraph"/>
        <w:spacing w:after="160" w:line="259" w:lineRule="auto"/>
        <w:ind w:left="1080"/>
      </w:pPr>
    </w:p>
    <w:p w14:paraId="72792451" w14:textId="2F931949" w:rsidR="00FC76D2" w:rsidRDefault="00FC76D2" w:rsidP="008860D6">
      <w:pPr>
        <w:pStyle w:val="ListParagraph"/>
        <w:numPr>
          <w:ilvl w:val="0"/>
          <w:numId w:val="36"/>
        </w:numPr>
        <w:spacing w:after="160" w:line="259" w:lineRule="auto"/>
      </w:pPr>
      <w:r>
        <w:t xml:space="preserve">Move all three application projects under </w:t>
      </w:r>
      <w:r w:rsidRPr="00FC76D2">
        <w:rPr>
          <w:b/>
        </w:rPr>
        <w:t>src</w:t>
      </w:r>
      <w:r>
        <w:t xml:space="preserve"> folder.</w:t>
      </w:r>
    </w:p>
    <w:p w14:paraId="0778164A" w14:textId="77777777" w:rsidR="00A52265" w:rsidRDefault="00A52265" w:rsidP="00A52265">
      <w:pPr>
        <w:pStyle w:val="ListParagraph"/>
        <w:spacing w:after="160" w:line="259" w:lineRule="auto"/>
        <w:ind w:left="1080"/>
      </w:pPr>
    </w:p>
    <w:p w14:paraId="643FB64A" w14:textId="7B76611A" w:rsidR="000F75E1" w:rsidRDefault="00D246BB" w:rsidP="008860D6">
      <w:pPr>
        <w:pStyle w:val="ListParagraph"/>
        <w:numPr>
          <w:ilvl w:val="0"/>
          <w:numId w:val="36"/>
        </w:numPr>
        <w:spacing w:after="160" w:line="259" w:lineRule="auto"/>
      </w:pPr>
      <w:r>
        <w:t>Create a Solution F</w:t>
      </w:r>
      <w:r w:rsidR="000F75E1">
        <w:t xml:space="preserve">older named </w:t>
      </w:r>
      <w:r w:rsidR="000F75E1" w:rsidRPr="000F75E1">
        <w:rPr>
          <w:b/>
        </w:rPr>
        <w:t>test</w:t>
      </w:r>
      <w:r w:rsidR="000F75E1">
        <w:t>. All test projects will be placed under the test folder hierarchy.</w:t>
      </w:r>
    </w:p>
    <w:p w14:paraId="7D6C0426" w14:textId="77777777" w:rsidR="00A52265" w:rsidRDefault="00A52265" w:rsidP="00A52265">
      <w:pPr>
        <w:pStyle w:val="ListParagraph"/>
        <w:spacing w:after="160" w:line="259" w:lineRule="auto"/>
        <w:ind w:left="1080"/>
      </w:pPr>
    </w:p>
    <w:p w14:paraId="0B0EC204" w14:textId="1A144212" w:rsidR="00A52265" w:rsidRDefault="00A52265" w:rsidP="00A52265">
      <w:pPr>
        <w:pStyle w:val="ListParagraph"/>
        <w:numPr>
          <w:ilvl w:val="0"/>
          <w:numId w:val="36"/>
        </w:numPr>
        <w:spacing w:after="160" w:line="259" w:lineRule="auto"/>
      </w:pPr>
      <w:r>
        <w:t xml:space="preserve">Under the </w:t>
      </w:r>
      <w:r>
        <w:rPr>
          <w:b/>
        </w:rPr>
        <w:t xml:space="preserve">test </w:t>
      </w:r>
      <w:r>
        <w:t xml:space="preserve">folder, add a new project. Go to </w:t>
      </w:r>
      <w:r w:rsidR="000858B1" w:rsidRPr="00BF03E4">
        <w:rPr>
          <w:b/>
        </w:rPr>
        <w:t xml:space="preserve">Visual C# &gt; </w:t>
      </w:r>
      <w:r w:rsidRPr="00BF03E4">
        <w:rPr>
          <w:b/>
        </w:rPr>
        <w:t>.NET Core</w:t>
      </w:r>
      <w:r>
        <w:t>, and c</w:t>
      </w:r>
      <w:r w:rsidR="004E3E88" w:rsidRPr="00A52265">
        <w:t>reate</w:t>
      </w:r>
      <w:r w:rsidR="004E3E88" w:rsidRPr="004E3E88">
        <w:t xml:space="preserve"> a new </w:t>
      </w:r>
      <w:r w:rsidR="00F02FBA" w:rsidRPr="00F02FBA">
        <w:rPr>
          <w:b/>
        </w:rPr>
        <w:t>xUnit Test Project (.NET Core)</w:t>
      </w:r>
      <w:r w:rsidR="00F02FBA">
        <w:t xml:space="preserve"> </w:t>
      </w:r>
      <w:r w:rsidR="008860D6">
        <w:t>with name “</w:t>
      </w:r>
      <w:r w:rsidR="008860D6" w:rsidRPr="00052176">
        <w:rPr>
          <w:b/>
        </w:rPr>
        <w:t>MyShuttle.IntegrationTests</w:t>
      </w:r>
      <w:r w:rsidR="008860D6">
        <w:t>”</w:t>
      </w:r>
    </w:p>
    <w:p w14:paraId="0F1CFF68" w14:textId="77777777" w:rsidR="00A52265" w:rsidRDefault="00A52265" w:rsidP="00A52265">
      <w:pPr>
        <w:pStyle w:val="ListParagraph"/>
        <w:spacing w:after="160" w:line="259" w:lineRule="auto"/>
        <w:ind w:left="1080"/>
      </w:pPr>
    </w:p>
    <w:p w14:paraId="65D2DC4F" w14:textId="5E74E683" w:rsidR="004E3E88" w:rsidRDefault="00F02FBA" w:rsidP="00084AAA">
      <w:pPr>
        <w:pStyle w:val="Art"/>
        <w:ind w:left="1224"/>
      </w:pPr>
      <w:r>
        <w:rPr>
          <w:noProof/>
          <w:lang w:eastAsia="en-US"/>
        </w:rPr>
        <w:drawing>
          <wp:inline distT="0" distB="0" distL="0" distR="0" wp14:anchorId="45BC1352" wp14:editId="45F1B014">
            <wp:extent cx="4806950" cy="3329814"/>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19472" cy="3338488"/>
                    </a:xfrm>
                    <a:prstGeom prst="rect">
                      <a:avLst/>
                    </a:prstGeom>
                  </pic:spPr>
                </pic:pic>
              </a:graphicData>
            </a:graphic>
          </wp:inline>
        </w:drawing>
      </w:r>
    </w:p>
    <w:p w14:paraId="66D82644" w14:textId="4CC3F490" w:rsidR="000F75E1" w:rsidRDefault="000F75E1" w:rsidP="00084AAA">
      <w:pPr>
        <w:pStyle w:val="ListParagraph"/>
        <w:numPr>
          <w:ilvl w:val="0"/>
          <w:numId w:val="36"/>
        </w:numPr>
        <w:spacing w:after="160" w:line="259" w:lineRule="auto"/>
      </w:pPr>
      <w:r>
        <w:t>The Solution Explorer should look like the following:</w:t>
      </w:r>
    </w:p>
    <w:p w14:paraId="5017E6FB" w14:textId="22709E75" w:rsidR="000F75E1" w:rsidRDefault="00F02FBA" w:rsidP="000F75E1">
      <w:pPr>
        <w:pStyle w:val="ListParagraph"/>
        <w:spacing w:after="160" w:line="259" w:lineRule="auto"/>
        <w:ind w:left="1080"/>
      </w:pPr>
      <w:r>
        <w:rPr>
          <w:noProof/>
          <w:lang w:eastAsia="en-US"/>
        </w:rPr>
        <w:lastRenderedPageBreak/>
        <w:drawing>
          <wp:inline distT="0" distB="0" distL="0" distR="0" wp14:anchorId="557BBAC8" wp14:editId="25FFF40E">
            <wp:extent cx="2387600" cy="2471263"/>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92032" cy="2475850"/>
                    </a:xfrm>
                    <a:prstGeom prst="rect">
                      <a:avLst/>
                    </a:prstGeom>
                  </pic:spPr>
                </pic:pic>
              </a:graphicData>
            </a:graphic>
          </wp:inline>
        </w:drawing>
      </w:r>
    </w:p>
    <w:p w14:paraId="5AA7EDCA" w14:textId="3302563F" w:rsidR="00A905DE" w:rsidRDefault="00A905DE" w:rsidP="00084AAA">
      <w:pPr>
        <w:pStyle w:val="ListParagraph"/>
        <w:numPr>
          <w:ilvl w:val="0"/>
          <w:numId w:val="36"/>
        </w:numPr>
        <w:spacing w:after="160" w:line="259" w:lineRule="auto"/>
      </w:pPr>
      <w:r>
        <w:t xml:space="preserve">Delete </w:t>
      </w:r>
      <w:r w:rsidR="00E1796A" w:rsidRPr="00E1796A">
        <w:t>UnitTest1</w:t>
      </w:r>
      <w:r w:rsidRPr="00E1796A">
        <w:t>.cs</w:t>
      </w:r>
    </w:p>
    <w:p w14:paraId="7BB36D26" w14:textId="77777777" w:rsidR="00E1796A" w:rsidRPr="00F02FBA" w:rsidRDefault="00E1796A" w:rsidP="00E1796A">
      <w:pPr>
        <w:pStyle w:val="ListParagraph"/>
        <w:spacing w:after="160" w:line="259" w:lineRule="auto"/>
        <w:ind w:left="1080"/>
      </w:pPr>
    </w:p>
    <w:p w14:paraId="577D6E5B" w14:textId="7ED512A5" w:rsidR="00E93F64" w:rsidRPr="00E93F64" w:rsidRDefault="00F02FBA" w:rsidP="00E93F64">
      <w:pPr>
        <w:pStyle w:val="ListParagraph"/>
        <w:numPr>
          <w:ilvl w:val="0"/>
          <w:numId w:val="36"/>
        </w:numPr>
        <w:spacing w:after="160" w:line="259" w:lineRule="auto"/>
      </w:pPr>
      <w:r>
        <w:t>Add the following NuGet package</w:t>
      </w:r>
      <w:r w:rsidR="00E93F64">
        <w:t xml:space="preserve"> to our </w:t>
      </w:r>
      <w:r w:rsidR="00E93F64" w:rsidRPr="00041D94">
        <w:rPr>
          <w:b/>
        </w:rPr>
        <w:t>MyShuttle.IntegrationTests</w:t>
      </w:r>
      <w:r w:rsidR="00E93F64">
        <w:t xml:space="preserve"> project</w:t>
      </w:r>
      <w:r>
        <w:t xml:space="preserve">: </w:t>
      </w:r>
      <w:r w:rsidRPr="00F02FBA">
        <w:rPr>
          <w:b/>
        </w:rPr>
        <w:t>Microsoft.EntityFrameworkCore.InMemory</w:t>
      </w:r>
      <w:r w:rsidR="00E93F64">
        <w:rPr>
          <w:b/>
        </w:rPr>
        <w:t xml:space="preserve"> </w:t>
      </w:r>
      <w:r w:rsidR="00E93F64">
        <w:t>(version 2.0.0)</w:t>
      </w:r>
    </w:p>
    <w:p w14:paraId="2223BB0F" w14:textId="77777777" w:rsidR="00E93F64" w:rsidRPr="00F02FBA" w:rsidRDefault="00E93F64" w:rsidP="00E93F64">
      <w:pPr>
        <w:pStyle w:val="ListParagraph"/>
        <w:spacing w:after="160" w:line="259" w:lineRule="auto"/>
        <w:ind w:left="1080"/>
      </w:pPr>
    </w:p>
    <w:p w14:paraId="1797F961" w14:textId="4B1E3660" w:rsidR="00F02FBA" w:rsidRDefault="00F02FBA" w:rsidP="00F02FBA">
      <w:pPr>
        <w:pStyle w:val="ListParagraph"/>
        <w:numPr>
          <w:ilvl w:val="0"/>
          <w:numId w:val="36"/>
        </w:numPr>
        <w:spacing w:after="160" w:line="259" w:lineRule="auto"/>
      </w:pPr>
      <w:r>
        <w:t xml:space="preserve">Add a </w:t>
      </w:r>
      <w:r w:rsidR="00041D94">
        <w:t>project</w:t>
      </w:r>
      <w:r>
        <w:t xml:space="preserve"> reference </w:t>
      </w:r>
      <w:r w:rsidR="00834BB4">
        <w:t>to</w:t>
      </w:r>
      <w:r>
        <w:t xml:space="preserve"> </w:t>
      </w:r>
      <w:r w:rsidRPr="00F02FBA">
        <w:rPr>
          <w:b/>
        </w:rPr>
        <w:t>MyShuttle.Data</w:t>
      </w:r>
      <w:r>
        <w:t>.</w:t>
      </w:r>
    </w:p>
    <w:p w14:paraId="6AEA6716" w14:textId="77777777" w:rsidR="00547D12" w:rsidRPr="00F02FBA" w:rsidRDefault="00547D12" w:rsidP="00547D12">
      <w:pPr>
        <w:pStyle w:val="ListParagraph"/>
        <w:spacing w:after="160" w:line="259" w:lineRule="auto"/>
        <w:ind w:left="1080"/>
      </w:pPr>
    </w:p>
    <w:p w14:paraId="437B9A5F" w14:textId="7C07964C" w:rsidR="00A905DE" w:rsidRPr="00F8287D" w:rsidRDefault="00096B59" w:rsidP="00F8287D">
      <w:pPr>
        <w:pStyle w:val="ListParagraph"/>
        <w:numPr>
          <w:ilvl w:val="0"/>
          <w:numId w:val="36"/>
        </w:numPr>
        <w:spacing w:after="160" w:line="259" w:lineRule="auto"/>
      </w:pPr>
      <w:r>
        <w:t>Now we’re ready to i</w:t>
      </w:r>
      <w:r w:rsidR="004E3E88" w:rsidRPr="00F8287D">
        <w:t>mplement</w:t>
      </w:r>
      <w:r w:rsidR="00753530" w:rsidRPr="00F8287D">
        <w:t xml:space="preserve"> a</w:t>
      </w:r>
      <w:r w:rsidR="004E3E88" w:rsidRPr="00F8287D">
        <w:t xml:space="preserve"> </w:t>
      </w:r>
      <w:r w:rsidR="00753530" w:rsidRPr="00F8287D">
        <w:t xml:space="preserve">unit </w:t>
      </w:r>
      <w:r w:rsidR="004E3E88" w:rsidRPr="00F8287D">
        <w:t>test method for data context.</w:t>
      </w:r>
      <w:r w:rsidR="00A905DE" w:rsidRPr="00F8287D">
        <w:t xml:space="preserve">  Right</w:t>
      </w:r>
      <w:r w:rsidR="00880910">
        <w:t>-</w:t>
      </w:r>
      <w:r w:rsidR="00A905DE" w:rsidRPr="00F8287D">
        <w:t xml:space="preserve">click </w:t>
      </w:r>
      <w:r w:rsidR="00A905DE" w:rsidRPr="00EB1DCD">
        <w:rPr>
          <w:b/>
        </w:rPr>
        <w:t>MyShuttle.IntegrationTests</w:t>
      </w:r>
      <w:r w:rsidR="00A905DE" w:rsidRPr="00F8287D">
        <w:t xml:space="preserve"> and select </w:t>
      </w:r>
      <w:r w:rsidR="00A905DE" w:rsidRPr="00EB1DCD">
        <w:rPr>
          <w:b/>
        </w:rPr>
        <w:t>Add</w:t>
      </w:r>
      <w:r w:rsidR="00A905DE" w:rsidRPr="00F8287D">
        <w:t xml:space="preserve"> &gt; </w:t>
      </w:r>
      <w:r w:rsidR="00A905DE" w:rsidRPr="00EB1DCD">
        <w:rPr>
          <w:b/>
        </w:rPr>
        <w:t>Class</w:t>
      </w:r>
      <w:r w:rsidR="00A905DE" w:rsidRPr="00F8287D">
        <w:t xml:space="preserve">, name it </w:t>
      </w:r>
      <w:r w:rsidR="00A905DE" w:rsidRPr="00067E46">
        <w:rPr>
          <w:b/>
          <w:i/>
        </w:rPr>
        <w:t>MyShuttleContextTests</w:t>
      </w:r>
      <w:r w:rsidR="00445777">
        <w:rPr>
          <w:b/>
          <w:i/>
        </w:rPr>
        <w:t>.cs</w:t>
      </w:r>
      <w:r w:rsidR="00A905DE" w:rsidRPr="00F8287D">
        <w:t xml:space="preserve"> </w:t>
      </w:r>
      <w:r w:rsidR="00880910">
        <w:t xml:space="preserve">and </w:t>
      </w:r>
      <w:r w:rsidR="00A905DE" w:rsidRPr="00F8287D">
        <w:t>then add the following code:</w:t>
      </w:r>
    </w:p>
    <w:p w14:paraId="6B0CD8DC" w14:textId="77777777" w:rsidR="00067E46" w:rsidRPr="00067E46" w:rsidRDefault="00067E46" w:rsidP="00067E46">
      <w:pPr>
        <w:pStyle w:val="Code"/>
        <w:ind w:left="1080"/>
        <w:rPr>
          <w:lang w:eastAsia="en-US"/>
        </w:rPr>
      </w:pPr>
      <w:r w:rsidRPr="00067E46">
        <w:rPr>
          <w:color w:val="0000FF"/>
          <w:lang w:eastAsia="en-US"/>
        </w:rPr>
        <w:t>using</w:t>
      </w:r>
      <w:r w:rsidRPr="00067E46">
        <w:rPr>
          <w:lang w:eastAsia="en-US"/>
        </w:rPr>
        <w:t xml:space="preserve"> Xunit;</w:t>
      </w:r>
    </w:p>
    <w:p w14:paraId="66E86FF9" w14:textId="77777777" w:rsidR="00067E46" w:rsidRPr="00067E46" w:rsidRDefault="00067E46" w:rsidP="00067E46">
      <w:pPr>
        <w:pStyle w:val="Code"/>
        <w:ind w:left="1080"/>
        <w:rPr>
          <w:lang w:eastAsia="en-US"/>
        </w:rPr>
      </w:pPr>
      <w:r w:rsidRPr="00067E46">
        <w:rPr>
          <w:color w:val="0000FF"/>
          <w:lang w:eastAsia="en-US"/>
        </w:rPr>
        <w:t>using</w:t>
      </w:r>
      <w:r w:rsidRPr="00067E46">
        <w:rPr>
          <w:lang w:eastAsia="en-US"/>
        </w:rPr>
        <w:t xml:space="preserve"> System.Threading.Tasks;</w:t>
      </w:r>
    </w:p>
    <w:p w14:paraId="7E1C8DA1" w14:textId="77777777" w:rsidR="00067E46" w:rsidRPr="00067E46" w:rsidRDefault="00067E46" w:rsidP="00067E46">
      <w:pPr>
        <w:pStyle w:val="Code"/>
        <w:ind w:left="1080"/>
        <w:rPr>
          <w:lang w:eastAsia="en-US"/>
        </w:rPr>
      </w:pPr>
      <w:r w:rsidRPr="00067E46">
        <w:rPr>
          <w:color w:val="0000FF"/>
          <w:lang w:eastAsia="en-US"/>
        </w:rPr>
        <w:t>using</w:t>
      </w:r>
      <w:r w:rsidRPr="00067E46">
        <w:rPr>
          <w:lang w:eastAsia="en-US"/>
        </w:rPr>
        <w:t xml:space="preserve"> Microsoft.EntityFrameworkCore;</w:t>
      </w:r>
    </w:p>
    <w:p w14:paraId="28724217" w14:textId="77777777" w:rsidR="00067E46" w:rsidRPr="00067E46" w:rsidRDefault="00067E46" w:rsidP="00067E46">
      <w:pPr>
        <w:pStyle w:val="Code"/>
        <w:ind w:left="1080"/>
        <w:rPr>
          <w:lang w:eastAsia="en-US"/>
        </w:rPr>
      </w:pPr>
      <w:r w:rsidRPr="00067E46">
        <w:rPr>
          <w:color w:val="0000FF"/>
          <w:lang w:eastAsia="en-US"/>
        </w:rPr>
        <w:t>using</w:t>
      </w:r>
      <w:r w:rsidRPr="00067E46">
        <w:rPr>
          <w:lang w:eastAsia="en-US"/>
        </w:rPr>
        <w:t xml:space="preserve"> MyShuttle.Data;</w:t>
      </w:r>
    </w:p>
    <w:p w14:paraId="425E35B6" w14:textId="77777777" w:rsidR="00067E46" w:rsidRPr="00067E46" w:rsidRDefault="00067E46" w:rsidP="00067E46">
      <w:pPr>
        <w:pStyle w:val="Code"/>
        <w:ind w:left="1080"/>
        <w:rPr>
          <w:lang w:eastAsia="en-US"/>
        </w:rPr>
      </w:pPr>
    </w:p>
    <w:p w14:paraId="333F5A4A" w14:textId="77777777" w:rsidR="00067E46" w:rsidRPr="00067E46" w:rsidRDefault="00067E46" w:rsidP="00067E46">
      <w:pPr>
        <w:pStyle w:val="Code"/>
        <w:ind w:left="1080"/>
        <w:rPr>
          <w:lang w:eastAsia="en-US"/>
        </w:rPr>
      </w:pPr>
      <w:r w:rsidRPr="00067E46">
        <w:rPr>
          <w:color w:val="0000FF"/>
          <w:lang w:eastAsia="en-US"/>
        </w:rPr>
        <w:t>namespace</w:t>
      </w:r>
      <w:r w:rsidRPr="00067E46">
        <w:rPr>
          <w:lang w:eastAsia="en-US"/>
        </w:rPr>
        <w:t xml:space="preserve"> MyShuttle.IntegrationTests</w:t>
      </w:r>
    </w:p>
    <w:p w14:paraId="20779430" w14:textId="77777777" w:rsidR="00067E46" w:rsidRPr="00067E46" w:rsidRDefault="00067E46" w:rsidP="00067E46">
      <w:pPr>
        <w:pStyle w:val="Code"/>
        <w:ind w:left="1080"/>
        <w:rPr>
          <w:lang w:eastAsia="en-US"/>
        </w:rPr>
      </w:pPr>
      <w:r w:rsidRPr="00067E46">
        <w:rPr>
          <w:lang w:eastAsia="en-US"/>
        </w:rPr>
        <w:t>{</w:t>
      </w:r>
    </w:p>
    <w:p w14:paraId="267CBDF8" w14:textId="77777777" w:rsidR="00067E46" w:rsidRPr="00067E46" w:rsidRDefault="00067E46" w:rsidP="00067E46">
      <w:pPr>
        <w:pStyle w:val="Code"/>
        <w:ind w:left="1080"/>
        <w:rPr>
          <w:lang w:eastAsia="en-US"/>
        </w:rPr>
      </w:pPr>
      <w:r w:rsidRPr="00067E46">
        <w:rPr>
          <w:lang w:eastAsia="en-US"/>
        </w:rPr>
        <w:t xml:space="preserve">    </w:t>
      </w:r>
      <w:r w:rsidRPr="00067E46">
        <w:rPr>
          <w:color w:val="0000FF"/>
          <w:lang w:eastAsia="en-US"/>
        </w:rPr>
        <w:t>public</w:t>
      </w:r>
      <w:r w:rsidRPr="00067E46">
        <w:rPr>
          <w:lang w:eastAsia="en-US"/>
        </w:rPr>
        <w:t xml:space="preserve"> </w:t>
      </w:r>
      <w:r w:rsidRPr="00067E46">
        <w:rPr>
          <w:color w:val="0000FF"/>
          <w:lang w:eastAsia="en-US"/>
        </w:rPr>
        <w:t>class</w:t>
      </w:r>
      <w:r w:rsidRPr="00067E46">
        <w:rPr>
          <w:lang w:eastAsia="en-US"/>
        </w:rPr>
        <w:t xml:space="preserve"> </w:t>
      </w:r>
      <w:r w:rsidRPr="00067E46">
        <w:rPr>
          <w:color w:val="2B91AF"/>
          <w:lang w:eastAsia="en-US"/>
        </w:rPr>
        <w:t>MyShuttleContextTests</w:t>
      </w:r>
    </w:p>
    <w:p w14:paraId="1A90A657" w14:textId="77777777" w:rsidR="00067E46" w:rsidRPr="00067E46" w:rsidRDefault="00067E46" w:rsidP="00067E46">
      <w:pPr>
        <w:pStyle w:val="Code"/>
        <w:ind w:left="1080"/>
        <w:rPr>
          <w:lang w:eastAsia="en-US"/>
        </w:rPr>
      </w:pPr>
      <w:r w:rsidRPr="00067E46">
        <w:rPr>
          <w:lang w:eastAsia="en-US"/>
        </w:rPr>
        <w:t xml:space="preserve">    {</w:t>
      </w:r>
    </w:p>
    <w:p w14:paraId="3A4A29E1" w14:textId="77777777" w:rsidR="00067E46" w:rsidRPr="00067E46" w:rsidRDefault="00067E46" w:rsidP="00067E46">
      <w:pPr>
        <w:pStyle w:val="Code"/>
        <w:ind w:left="1080"/>
        <w:rPr>
          <w:lang w:eastAsia="en-US"/>
        </w:rPr>
      </w:pPr>
      <w:r w:rsidRPr="00067E46">
        <w:rPr>
          <w:lang w:eastAsia="en-US"/>
        </w:rPr>
        <w:t xml:space="preserve">        [</w:t>
      </w:r>
      <w:r w:rsidRPr="00067E46">
        <w:rPr>
          <w:color w:val="2B91AF"/>
          <w:lang w:eastAsia="en-US"/>
        </w:rPr>
        <w:t>Fact</w:t>
      </w:r>
      <w:r w:rsidRPr="00067E46">
        <w:rPr>
          <w:lang w:eastAsia="en-US"/>
        </w:rPr>
        <w:t>]</w:t>
      </w:r>
    </w:p>
    <w:p w14:paraId="4A356126" w14:textId="77777777" w:rsidR="00067E46" w:rsidRPr="00067E46" w:rsidRDefault="00067E46" w:rsidP="00067E46">
      <w:pPr>
        <w:pStyle w:val="Code"/>
        <w:ind w:left="1080"/>
        <w:rPr>
          <w:lang w:eastAsia="en-US"/>
        </w:rPr>
      </w:pPr>
      <w:r w:rsidRPr="00067E46">
        <w:rPr>
          <w:lang w:eastAsia="en-US"/>
        </w:rPr>
        <w:t xml:space="preserve">        </w:t>
      </w:r>
      <w:r w:rsidRPr="00067E46">
        <w:rPr>
          <w:color w:val="0000FF"/>
          <w:lang w:eastAsia="en-US"/>
        </w:rPr>
        <w:t>public</w:t>
      </w:r>
      <w:r w:rsidRPr="00067E46">
        <w:rPr>
          <w:lang w:eastAsia="en-US"/>
        </w:rPr>
        <w:t xml:space="preserve"> </w:t>
      </w:r>
      <w:r w:rsidRPr="00067E46">
        <w:rPr>
          <w:color w:val="0000FF"/>
          <w:lang w:eastAsia="en-US"/>
        </w:rPr>
        <w:t>async</w:t>
      </w:r>
      <w:r w:rsidRPr="00067E46">
        <w:rPr>
          <w:lang w:eastAsia="en-US"/>
        </w:rPr>
        <w:t xml:space="preserve"> </w:t>
      </w:r>
      <w:r w:rsidRPr="00067E46">
        <w:rPr>
          <w:color w:val="2B91AF"/>
          <w:lang w:eastAsia="en-US"/>
        </w:rPr>
        <w:t>Task</w:t>
      </w:r>
      <w:r w:rsidRPr="00067E46">
        <w:rPr>
          <w:lang w:eastAsia="en-US"/>
        </w:rPr>
        <w:t xml:space="preserve"> Db_CreatedSuccessfully()</w:t>
      </w:r>
    </w:p>
    <w:p w14:paraId="7CDCC26C" w14:textId="77777777" w:rsidR="00067E46" w:rsidRPr="00067E46" w:rsidRDefault="00067E46" w:rsidP="00067E46">
      <w:pPr>
        <w:pStyle w:val="Code"/>
        <w:ind w:left="1080"/>
        <w:rPr>
          <w:lang w:eastAsia="en-US"/>
        </w:rPr>
      </w:pPr>
      <w:r w:rsidRPr="00067E46">
        <w:rPr>
          <w:lang w:eastAsia="en-US"/>
        </w:rPr>
        <w:t xml:space="preserve">        {</w:t>
      </w:r>
    </w:p>
    <w:p w14:paraId="3C1B9E59" w14:textId="77777777" w:rsidR="00067E46" w:rsidRPr="00067E46" w:rsidRDefault="00067E46" w:rsidP="00A354B9">
      <w:pPr>
        <w:pStyle w:val="Code"/>
        <w:ind w:left="2520" w:hanging="1440"/>
        <w:rPr>
          <w:lang w:eastAsia="en-US"/>
        </w:rPr>
      </w:pPr>
      <w:r w:rsidRPr="00067E46">
        <w:rPr>
          <w:lang w:eastAsia="en-US"/>
        </w:rPr>
        <w:t xml:space="preserve">            </w:t>
      </w:r>
      <w:r w:rsidRPr="00067E46">
        <w:rPr>
          <w:color w:val="0000FF"/>
          <w:lang w:eastAsia="en-US"/>
        </w:rPr>
        <w:t>var</w:t>
      </w:r>
      <w:r w:rsidRPr="00067E46">
        <w:rPr>
          <w:lang w:eastAsia="en-US"/>
        </w:rPr>
        <w:t xml:space="preserve"> optionsBuilder = </w:t>
      </w:r>
      <w:r w:rsidRPr="00067E46">
        <w:rPr>
          <w:color w:val="0000FF"/>
          <w:lang w:eastAsia="en-US"/>
        </w:rPr>
        <w:t>new</w:t>
      </w:r>
      <w:r w:rsidRPr="00067E46">
        <w:rPr>
          <w:lang w:eastAsia="en-US"/>
        </w:rPr>
        <w:t xml:space="preserve"> </w:t>
      </w:r>
      <w:r w:rsidRPr="00067E46">
        <w:rPr>
          <w:color w:val="2B91AF"/>
          <w:lang w:eastAsia="en-US"/>
        </w:rPr>
        <w:t>DbContextOptionsBuilder</w:t>
      </w:r>
      <w:r w:rsidRPr="00067E46">
        <w:rPr>
          <w:lang w:eastAsia="en-US"/>
        </w:rPr>
        <w:t>();</w:t>
      </w:r>
    </w:p>
    <w:p w14:paraId="0A969294" w14:textId="39BB6B56" w:rsidR="00067E46" w:rsidRPr="00067E46" w:rsidRDefault="00067E46" w:rsidP="00A354B9">
      <w:pPr>
        <w:pStyle w:val="Code"/>
        <w:ind w:left="2520" w:hanging="1440"/>
        <w:rPr>
          <w:lang w:eastAsia="en-US"/>
        </w:rPr>
      </w:pPr>
      <w:r w:rsidRPr="00067E46">
        <w:rPr>
          <w:lang w:eastAsia="en-US"/>
        </w:rPr>
        <w:t xml:space="preserve">            optionsBuilder.UseInMemoryDatabase(</w:t>
      </w:r>
      <w:r w:rsidR="00247055">
        <w:rPr>
          <w:rFonts w:cs="Consolas"/>
          <w:color w:val="A31515"/>
          <w:sz w:val="19"/>
          <w:szCs w:val="19"/>
          <w:lang w:eastAsia="en-US"/>
        </w:rPr>
        <w:t>"MyShuttleTestDb"</w:t>
      </w:r>
      <w:r w:rsidRPr="00067E46">
        <w:rPr>
          <w:lang w:eastAsia="en-US"/>
        </w:rPr>
        <w:t>);</w:t>
      </w:r>
    </w:p>
    <w:p w14:paraId="4D81EDDD" w14:textId="77777777" w:rsidR="00067E46" w:rsidRPr="00067E46" w:rsidRDefault="00067E46" w:rsidP="00A354B9">
      <w:pPr>
        <w:pStyle w:val="Code"/>
        <w:ind w:left="2520" w:hanging="1440"/>
        <w:rPr>
          <w:lang w:eastAsia="en-US"/>
        </w:rPr>
      </w:pPr>
    </w:p>
    <w:p w14:paraId="0C8F16AC" w14:textId="77777777" w:rsidR="00067E46" w:rsidRPr="00067E46" w:rsidRDefault="00067E46" w:rsidP="00A354B9">
      <w:pPr>
        <w:pStyle w:val="Code"/>
        <w:ind w:left="2520" w:hanging="1440"/>
        <w:rPr>
          <w:lang w:eastAsia="en-US"/>
        </w:rPr>
      </w:pPr>
      <w:r w:rsidRPr="00067E46">
        <w:rPr>
          <w:lang w:eastAsia="en-US"/>
        </w:rPr>
        <w:t xml:space="preserve">            </w:t>
      </w:r>
      <w:r w:rsidRPr="00067E46">
        <w:rPr>
          <w:color w:val="0000FF"/>
          <w:lang w:eastAsia="en-US"/>
        </w:rPr>
        <w:t>var</w:t>
      </w:r>
      <w:r w:rsidRPr="00067E46">
        <w:rPr>
          <w:lang w:eastAsia="en-US"/>
        </w:rPr>
        <w:t xml:space="preserve"> context = </w:t>
      </w:r>
      <w:r w:rsidRPr="00067E46">
        <w:rPr>
          <w:color w:val="0000FF"/>
          <w:lang w:eastAsia="en-US"/>
        </w:rPr>
        <w:t>new</w:t>
      </w:r>
      <w:r w:rsidRPr="00067E46">
        <w:rPr>
          <w:lang w:eastAsia="en-US"/>
        </w:rPr>
        <w:t xml:space="preserve"> </w:t>
      </w:r>
      <w:r w:rsidRPr="00067E46">
        <w:rPr>
          <w:color w:val="2B91AF"/>
          <w:lang w:eastAsia="en-US"/>
        </w:rPr>
        <w:t>MyShuttleContext</w:t>
      </w:r>
      <w:r w:rsidRPr="00067E46">
        <w:rPr>
          <w:lang w:eastAsia="en-US"/>
        </w:rPr>
        <w:t>(optionsBuilder.Options);</w:t>
      </w:r>
    </w:p>
    <w:p w14:paraId="686580B9" w14:textId="77777777" w:rsidR="00067E46" w:rsidRPr="00067E46" w:rsidRDefault="00067E46" w:rsidP="00A354B9">
      <w:pPr>
        <w:pStyle w:val="Code"/>
        <w:ind w:left="2520" w:hanging="1440"/>
        <w:rPr>
          <w:lang w:eastAsia="en-US"/>
        </w:rPr>
      </w:pPr>
    </w:p>
    <w:p w14:paraId="19083AE9" w14:textId="77777777" w:rsidR="00067E46" w:rsidRPr="00067E46" w:rsidRDefault="00067E46" w:rsidP="00A354B9">
      <w:pPr>
        <w:pStyle w:val="Code"/>
        <w:ind w:left="2520" w:hanging="1440"/>
        <w:rPr>
          <w:lang w:eastAsia="en-US"/>
        </w:rPr>
      </w:pPr>
      <w:r w:rsidRPr="00067E46">
        <w:rPr>
          <w:lang w:eastAsia="en-US"/>
        </w:rPr>
        <w:t xml:space="preserve">            </w:t>
      </w:r>
      <w:r w:rsidRPr="00067E46">
        <w:rPr>
          <w:color w:val="0000FF"/>
          <w:lang w:eastAsia="en-US"/>
        </w:rPr>
        <w:t>var</w:t>
      </w:r>
      <w:r w:rsidRPr="00067E46">
        <w:rPr>
          <w:lang w:eastAsia="en-US"/>
        </w:rPr>
        <w:t xml:space="preserve"> databaseCreated = </w:t>
      </w:r>
      <w:r w:rsidRPr="00067E46">
        <w:rPr>
          <w:color w:val="0000FF"/>
          <w:lang w:eastAsia="en-US"/>
        </w:rPr>
        <w:t>await</w:t>
      </w:r>
      <w:r w:rsidRPr="00067E46">
        <w:rPr>
          <w:lang w:eastAsia="en-US"/>
        </w:rPr>
        <w:t xml:space="preserve"> context.Database.EnsureCreatedAsync();</w:t>
      </w:r>
    </w:p>
    <w:p w14:paraId="6BC8C03A" w14:textId="77777777" w:rsidR="00067E46" w:rsidRPr="00067E46" w:rsidRDefault="00067E46" w:rsidP="00A354B9">
      <w:pPr>
        <w:pStyle w:val="Code"/>
        <w:ind w:left="2520" w:hanging="1440"/>
        <w:rPr>
          <w:lang w:eastAsia="en-US"/>
        </w:rPr>
      </w:pPr>
      <w:r w:rsidRPr="00067E46">
        <w:rPr>
          <w:lang w:eastAsia="en-US"/>
        </w:rPr>
        <w:t xml:space="preserve">            </w:t>
      </w:r>
      <w:r w:rsidRPr="00067E46">
        <w:rPr>
          <w:color w:val="2B91AF"/>
          <w:lang w:eastAsia="en-US"/>
        </w:rPr>
        <w:t>Assert</w:t>
      </w:r>
      <w:r w:rsidRPr="00067E46">
        <w:rPr>
          <w:lang w:eastAsia="en-US"/>
        </w:rPr>
        <w:t>.True(databaseCreated);</w:t>
      </w:r>
    </w:p>
    <w:p w14:paraId="0F836B22" w14:textId="77777777" w:rsidR="00067E46" w:rsidRPr="00067E46" w:rsidRDefault="00067E46" w:rsidP="00A354B9">
      <w:pPr>
        <w:pStyle w:val="Code"/>
        <w:ind w:left="2520" w:hanging="1440"/>
        <w:rPr>
          <w:lang w:eastAsia="en-US"/>
        </w:rPr>
      </w:pPr>
    </w:p>
    <w:p w14:paraId="3FB1A6C8" w14:textId="77777777" w:rsidR="00067E46" w:rsidRPr="00067E46" w:rsidRDefault="00067E46" w:rsidP="00A354B9">
      <w:pPr>
        <w:pStyle w:val="Code"/>
        <w:ind w:left="2520" w:hanging="1440"/>
        <w:rPr>
          <w:lang w:eastAsia="en-US"/>
        </w:rPr>
      </w:pPr>
      <w:r w:rsidRPr="00067E46">
        <w:rPr>
          <w:lang w:eastAsia="en-US"/>
        </w:rPr>
        <w:t xml:space="preserve">            </w:t>
      </w:r>
      <w:r w:rsidRPr="00067E46">
        <w:rPr>
          <w:color w:val="0000FF"/>
          <w:lang w:eastAsia="en-US"/>
        </w:rPr>
        <w:t>var</w:t>
      </w:r>
      <w:r w:rsidRPr="00067E46">
        <w:rPr>
          <w:lang w:eastAsia="en-US"/>
        </w:rPr>
        <w:t xml:space="preserve"> databaseDeleted = </w:t>
      </w:r>
      <w:r w:rsidRPr="00067E46">
        <w:rPr>
          <w:color w:val="0000FF"/>
          <w:lang w:eastAsia="en-US"/>
        </w:rPr>
        <w:t>await</w:t>
      </w:r>
      <w:r w:rsidRPr="00067E46">
        <w:rPr>
          <w:lang w:eastAsia="en-US"/>
        </w:rPr>
        <w:t xml:space="preserve"> context.Database.EnsureDeletedAsync();</w:t>
      </w:r>
    </w:p>
    <w:p w14:paraId="1D581FAC" w14:textId="77777777" w:rsidR="00067E46" w:rsidRPr="00067E46" w:rsidRDefault="00067E46" w:rsidP="00A354B9">
      <w:pPr>
        <w:pStyle w:val="Code"/>
        <w:ind w:left="2520" w:hanging="1440"/>
        <w:rPr>
          <w:lang w:eastAsia="en-US"/>
        </w:rPr>
      </w:pPr>
      <w:r w:rsidRPr="00067E46">
        <w:rPr>
          <w:lang w:eastAsia="en-US"/>
        </w:rPr>
        <w:t xml:space="preserve">            </w:t>
      </w:r>
      <w:r w:rsidRPr="00067E46">
        <w:rPr>
          <w:color w:val="2B91AF"/>
          <w:lang w:eastAsia="en-US"/>
        </w:rPr>
        <w:t>Assert</w:t>
      </w:r>
      <w:r w:rsidRPr="00067E46">
        <w:rPr>
          <w:lang w:eastAsia="en-US"/>
        </w:rPr>
        <w:t>.True(databaseDeleted);</w:t>
      </w:r>
    </w:p>
    <w:p w14:paraId="58C3DB3B" w14:textId="77777777" w:rsidR="00067E46" w:rsidRPr="00067E46" w:rsidRDefault="00067E46" w:rsidP="00A354B9">
      <w:pPr>
        <w:pStyle w:val="Code"/>
        <w:ind w:left="2520" w:hanging="1440"/>
        <w:rPr>
          <w:lang w:eastAsia="en-US"/>
        </w:rPr>
      </w:pPr>
    </w:p>
    <w:p w14:paraId="6CBE46CA" w14:textId="77777777" w:rsidR="00067E46" w:rsidRPr="00067E46" w:rsidRDefault="00067E46" w:rsidP="00067E46">
      <w:pPr>
        <w:pStyle w:val="Code"/>
        <w:ind w:left="1080"/>
        <w:rPr>
          <w:lang w:eastAsia="en-US"/>
        </w:rPr>
      </w:pPr>
      <w:r w:rsidRPr="00067E46">
        <w:rPr>
          <w:lang w:eastAsia="en-US"/>
        </w:rPr>
        <w:lastRenderedPageBreak/>
        <w:t xml:space="preserve">        }</w:t>
      </w:r>
    </w:p>
    <w:p w14:paraId="5AAEA3D9" w14:textId="77777777" w:rsidR="00067E46" w:rsidRPr="00067E46" w:rsidRDefault="00067E46" w:rsidP="00067E46">
      <w:pPr>
        <w:pStyle w:val="Code"/>
        <w:ind w:left="1080"/>
        <w:rPr>
          <w:lang w:eastAsia="en-US"/>
        </w:rPr>
      </w:pPr>
      <w:r w:rsidRPr="00067E46">
        <w:rPr>
          <w:lang w:eastAsia="en-US"/>
        </w:rPr>
        <w:t xml:space="preserve">    }</w:t>
      </w:r>
    </w:p>
    <w:p w14:paraId="6C17BC64" w14:textId="113C4F1C" w:rsidR="004E3E88" w:rsidRDefault="00067E46" w:rsidP="00067E46">
      <w:pPr>
        <w:pStyle w:val="Code"/>
        <w:ind w:left="1080"/>
        <w:rPr>
          <w:lang w:eastAsia="en-US"/>
        </w:rPr>
      </w:pPr>
      <w:r w:rsidRPr="00067E46">
        <w:rPr>
          <w:lang w:eastAsia="en-US"/>
        </w:rPr>
        <w:t>}</w:t>
      </w:r>
    </w:p>
    <w:p w14:paraId="53F9706C" w14:textId="2EE605D7" w:rsidR="004C0C33" w:rsidRDefault="004C0C33" w:rsidP="004C0C33">
      <w:pPr>
        <w:pStyle w:val="ListParagraph"/>
        <w:spacing w:after="160" w:line="259" w:lineRule="auto"/>
        <w:ind w:left="1080"/>
      </w:pPr>
    </w:p>
    <w:p w14:paraId="497ACD37" w14:textId="021066A4" w:rsidR="009D59FC" w:rsidRDefault="009D59FC" w:rsidP="004C0C33">
      <w:pPr>
        <w:pStyle w:val="ListParagraph"/>
        <w:spacing w:after="160" w:line="259" w:lineRule="auto"/>
        <w:ind w:left="1080"/>
      </w:pPr>
      <w:r>
        <w:t>This code will test that we’ve successfully created a database.</w:t>
      </w:r>
    </w:p>
    <w:p w14:paraId="7349AB3A" w14:textId="77777777" w:rsidR="009D59FC" w:rsidRDefault="009D59FC" w:rsidP="000162BC">
      <w:pPr>
        <w:spacing w:after="160" w:line="259" w:lineRule="auto"/>
      </w:pPr>
    </w:p>
    <w:p w14:paraId="63D131C9" w14:textId="0C1462F7" w:rsidR="004E3E88" w:rsidRDefault="003D0D29" w:rsidP="004E3E88">
      <w:pPr>
        <w:pStyle w:val="ListParagraph"/>
        <w:numPr>
          <w:ilvl w:val="0"/>
          <w:numId w:val="36"/>
        </w:numPr>
        <w:spacing w:after="160" w:line="259" w:lineRule="auto"/>
      </w:pPr>
      <w:r>
        <w:t xml:space="preserve">Build your solution. </w:t>
      </w:r>
      <w:r w:rsidR="004E3E88" w:rsidRPr="004E3E88">
        <w:t xml:space="preserve">Run </w:t>
      </w:r>
      <w:r w:rsidR="00A6458C">
        <w:t xml:space="preserve">the </w:t>
      </w:r>
      <w:r w:rsidR="004E3E88" w:rsidRPr="004E3E88">
        <w:t xml:space="preserve">test from </w:t>
      </w:r>
      <w:r w:rsidR="009C0CD6">
        <w:t>“Test E</w:t>
      </w:r>
      <w:r w:rsidR="00A01849">
        <w:t>xplorer”</w:t>
      </w:r>
      <w:r w:rsidR="004E3E88" w:rsidRPr="004E3E88">
        <w:t xml:space="preserve"> using </w:t>
      </w:r>
      <w:r w:rsidR="007D4DB6">
        <w:t>Visual Studio</w:t>
      </w:r>
      <w:r w:rsidR="00A20F2A">
        <w:t>.</w:t>
      </w:r>
      <w:r w:rsidR="005145BD">
        <w:t xml:space="preserve"> Click “Run All”. </w:t>
      </w:r>
    </w:p>
    <w:p w14:paraId="007A2442" w14:textId="052556C1" w:rsidR="004E3E88" w:rsidRDefault="00F02FBA" w:rsidP="00F8287D">
      <w:pPr>
        <w:pStyle w:val="Art"/>
        <w:ind w:left="1224"/>
      </w:pPr>
      <w:r>
        <w:rPr>
          <w:noProof/>
          <w:lang w:eastAsia="en-US"/>
        </w:rPr>
        <w:drawing>
          <wp:inline distT="0" distB="0" distL="0" distR="0" wp14:anchorId="60CDDBAF" wp14:editId="7617BEC6">
            <wp:extent cx="4756150" cy="1821539"/>
            <wp:effectExtent l="0" t="0" r="635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9403" cy="1838104"/>
                    </a:xfrm>
                    <a:prstGeom prst="rect">
                      <a:avLst/>
                    </a:prstGeom>
                  </pic:spPr>
                </pic:pic>
              </a:graphicData>
            </a:graphic>
          </wp:inline>
        </w:drawing>
      </w:r>
    </w:p>
    <w:p w14:paraId="5EF73EFB" w14:textId="77777777" w:rsidR="003D0D29" w:rsidRDefault="003D0D29" w:rsidP="003D0D29">
      <w:pPr>
        <w:pStyle w:val="Art"/>
      </w:pPr>
    </w:p>
    <w:p w14:paraId="57AA418E" w14:textId="77777777" w:rsidR="003D0D29" w:rsidRDefault="003D0D29" w:rsidP="003D0D29">
      <w:pPr>
        <w:pStyle w:val="Art"/>
      </w:pPr>
    </w:p>
    <w:p w14:paraId="1EF5AFC2" w14:textId="77777777" w:rsidR="003D0D29" w:rsidRDefault="003D0D29" w:rsidP="003D0D29">
      <w:pPr>
        <w:pStyle w:val="Note"/>
      </w:pPr>
      <w:r>
        <w:t xml:space="preserve">Note: If you can’t find your “Test Explorer” window, try searching for it in the Quick Launch bar. You can find it at the top right-hand corner of Visual Studio. </w:t>
      </w:r>
    </w:p>
    <w:p w14:paraId="3F4ADD0D" w14:textId="6D70E45D" w:rsidR="003D0D29" w:rsidRDefault="003D0D29" w:rsidP="003D0D29">
      <w:pPr>
        <w:pStyle w:val="Note"/>
      </w:pPr>
      <w:r>
        <w:t>You can do this for any other windows as well.</w:t>
      </w:r>
    </w:p>
    <w:p w14:paraId="1D2625F7" w14:textId="3E5EF075" w:rsidR="003D0D29" w:rsidRDefault="003D0D29" w:rsidP="003D0D29">
      <w:pPr>
        <w:pStyle w:val="Note"/>
        <w:jc w:val="center"/>
      </w:pPr>
      <w:r>
        <w:rPr>
          <w:noProof/>
          <w:lang w:eastAsia="en-US"/>
        </w:rPr>
        <w:drawing>
          <wp:inline distT="0" distB="0" distL="0" distR="0" wp14:anchorId="55439EAF" wp14:editId="57584A9B">
            <wp:extent cx="3160758" cy="301025"/>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66141" cy="320585"/>
                    </a:xfrm>
                    <a:prstGeom prst="rect">
                      <a:avLst/>
                    </a:prstGeom>
                  </pic:spPr>
                </pic:pic>
              </a:graphicData>
            </a:graphic>
          </wp:inline>
        </w:drawing>
      </w:r>
    </w:p>
    <w:p w14:paraId="5B3B9710" w14:textId="77777777" w:rsidR="003D0D29" w:rsidRDefault="003D0D29" w:rsidP="003D0D29">
      <w:pPr>
        <w:pStyle w:val="Note"/>
      </w:pPr>
    </w:p>
    <w:p w14:paraId="4303D555" w14:textId="6621EBC6" w:rsidR="003D0D29" w:rsidRDefault="003D0D29" w:rsidP="003D0D29">
      <w:pPr>
        <w:pStyle w:val="Note"/>
        <w:jc w:val="center"/>
      </w:pPr>
      <w:r>
        <w:rPr>
          <w:noProof/>
          <w:lang w:eastAsia="en-US"/>
        </w:rPr>
        <w:drawing>
          <wp:inline distT="0" distB="0" distL="0" distR="0" wp14:anchorId="1DF50955" wp14:editId="74EF0DD9">
            <wp:extent cx="3751620" cy="962102"/>
            <wp:effectExtent l="0" t="0" r="127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69730" cy="966746"/>
                    </a:xfrm>
                    <a:prstGeom prst="rect">
                      <a:avLst/>
                    </a:prstGeom>
                    <a:noFill/>
                    <a:ln>
                      <a:noFill/>
                    </a:ln>
                  </pic:spPr>
                </pic:pic>
              </a:graphicData>
            </a:graphic>
          </wp:inline>
        </w:drawing>
      </w:r>
    </w:p>
    <w:p w14:paraId="761768A3" w14:textId="77777777" w:rsidR="003D0D29" w:rsidRPr="004E3E88" w:rsidRDefault="003D0D29" w:rsidP="00F8287D">
      <w:pPr>
        <w:pStyle w:val="Art"/>
        <w:ind w:left="1224"/>
      </w:pPr>
    </w:p>
    <w:p w14:paraId="35C9EC38" w14:textId="021761B1" w:rsidR="004E3E88" w:rsidRPr="004E3E88" w:rsidRDefault="004E3E88" w:rsidP="004E3E88">
      <w:pPr>
        <w:spacing w:after="160" w:line="259" w:lineRule="auto"/>
        <w:ind w:left="0"/>
        <w:rPr>
          <w:rFonts w:ascii="Calibri" w:eastAsia="Calibri" w:hAnsi="Calibri"/>
          <w:lang w:eastAsia="en-US"/>
        </w:rPr>
      </w:pPr>
    </w:p>
    <w:p w14:paraId="3545EBF9" w14:textId="56AB5992" w:rsidR="0030049F" w:rsidRPr="000C4A44" w:rsidRDefault="00106036" w:rsidP="0030049F">
      <w:pPr>
        <w:ind w:left="0"/>
      </w:pPr>
      <w:r>
        <w:t>We’ve</w:t>
      </w:r>
      <w:r w:rsidR="00147945">
        <w:t xml:space="preserve"> now</w:t>
      </w:r>
      <w:r>
        <w:t xml:space="preserve"> finished creating a tes</w:t>
      </w:r>
      <w:r w:rsidR="00F0201E">
        <w:t>t project and</w:t>
      </w:r>
      <w:r w:rsidR="00D11738">
        <w:t xml:space="preserve"> a unit test that validated a successful database creation.</w:t>
      </w:r>
    </w:p>
    <w:sectPr w:rsidR="0030049F" w:rsidRPr="000C4A44" w:rsidSect="008E577C">
      <w:headerReference w:type="even" r:id="rId52"/>
      <w:headerReference w:type="default" r:id="rId53"/>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9676B5" w14:textId="77777777" w:rsidR="00AA6D83" w:rsidRDefault="00AA6D83">
      <w:r>
        <w:separator/>
      </w:r>
    </w:p>
    <w:p w14:paraId="0B54DDE4" w14:textId="77777777" w:rsidR="00AA6D83" w:rsidRDefault="00AA6D83"/>
  </w:endnote>
  <w:endnote w:type="continuationSeparator" w:id="0">
    <w:p w14:paraId="601FCA08" w14:textId="77777777" w:rsidR="00AA6D83" w:rsidRDefault="00AA6D83">
      <w:r>
        <w:continuationSeparator/>
      </w:r>
    </w:p>
    <w:p w14:paraId="3E96829A" w14:textId="77777777" w:rsidR="00AA6D83" w:rsidRDefault="00AA6D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98AA5" w14:textId="5A856D44" w:rsidR="00187BBF" w:rsidRPr="00765FE6" w:rsidRDefault="00187BBF" w:rsidP="00F35DA9">
    <w:pPr>
      <w:pBdr>
        <w:bottom w:val="single" w:sz="12" w:space="1" w:color="auto"/>
      </w:pBdr>
      <w:tabs>
        <w:tab w:val="center" w:pos="4230"/>
        <w:tab w:val="right" w:pos="8640"/>
      </w:tabs>
      <w:ind w:left="0"/>
      <w:jc w:val="center"/>
      <w:rPr>
        <w:rFonts w:cs="Segoe UI"/>
        <w:i/>
        <w:sz w:val="16"/>
        <w:szCs w:val="16"/>
      </w:rPr>
    </w:pPr>
    <w:r w:rsidRPr="00765FE6">
      <w:rPr>
        <w:rFonts w:cs="Segoe UI"/>
        <w:sz w:val="16"/>
        <w:szCs w:val="16"/>
      </w:rPr>
      <w:t>©</w:t>
    </w:r>
    <w:r>
      <w:rPr>
        <w:rFonts w:cs="Segoe UI"/>
        <w:sz w:val="16"/>
        <w:szCs w:val="16"/>
      </w:rPr>
      <w:t xml:space="preserve"> 2017</w:t>
    </w:r>
    <w:r w:rsidRPr="00765FE6">
      <w:rPr>
        <w:rFonts w:cs="Segoe UI"/>
        <w:sz w:val="16"/>
        <w:szCs w:val="16"/>
      </w:rPr>
      <w:t xml:space="preserve"> Microsoft Corporation</w:t>
    </w:r>
  </w:p>
  <w:p w14:paraId="69268062" w14:textId="3154396C" w:rsidR="00187BBF" w:rsidRPr="00F35DA9" w:rsidRDefault="00187BBF" w:rsidP="00F35DA9">
    <w:pPr>
      <w:tabs>
        <w:tab w:val="right" w:pos="8640"/>
      </w:tabs>
      <w:ind w:left="-360"/>
      <w:jc w:val="center"/>
      <w:rPr>
        <w:rFonts w:cs="Segoe UI"/>
        <w:szCs w:val="16"/>
      </w:rPr>
    </w:pPr>
    <w:r>
      <w:rPr>
        <w:rFonts w:cs="Segoe UI"/>
        <w:sz w:val="16"/>
        <w:szCs w:val="16"/>
      </w:rPr>
      <w:t xml:space="preserve">   </w:t>
    </w:r>
    <w:r w:rsidRPr="00765FE6">
      <w:rPr>
        <w:rFonts w:cs="Segoe UI"/>
        <w:sz w:val="16"/>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66FA53" w14:textId="5EE1F2F9" w:rsidR="00187BBF" w:rsidRPr="00765FE6" w:rsidRDefault="00187BBF" w:rsidP="00F35DA9">
    <w:pPr>
      <w:pBdr>
        <w:bottom w:val="single" w:sz="12" w:space="1" w:color="auto"/>
      </w:pBdr>
      <w:tabs>
        <w:tab w:val="center" w:pos="4230"/>
        <w:tab w:val="right" w:pos="8640"/>
      </w:tabs>
      <w:ind w:left="0"/>
      <w:jc w:val="center"/>
      <w:rPr>
        <w:rFonts w:cs="Segoe UI"/>
        <w:i/>
        <w:sz w:val="16"/>
        <w:szCs w:val="16"/>
      </w:rPr>
    </w:pPr>
    <w:r w:rsidRPr="00765FE6">
      <w:rPr>
        <w:rFonts w:cs="Segoe UI"/>
        <w:sz w:val="16"/>
        <w:szCs w:val="16"/>
      </w:rPr>
      <w:t>©</w:t>
    </w:r>
    <w:r>
      <w:rPr>
        <w:rFonts w:cs="Segoe UI"/>
        <w:sz w:val="16"/>
        <w:szCs w:val="16"/>
      </w:rPr>
      <w:t xml:space="preserve"> 2017</w:t>
    </w:r>
    <w:r w:rsidRPr="00765FE6">
      <w:rPr>
        <w:rFonts w:cs="Segoe UI"/>
        <w:sz w:val="16"/>
        <w:szCs w:val="16"/>
      </w:rPr>
      <w:t xml:space="preserve"> Microsoft Corporation</w:t>
    </w:r>
  </w:p>
  <w:p w14:paraId="58C92BB9" w14:textId="6A417370" w:rsidR="00187BBF" w:rsidRPr="00F35DA9" w:rsidRDefault="00187BBF" w:rsidP="00F35DA9">
    <w:pPr>
      <w:tabs>
        <w:tab w:val="right" w:pos="8640"/>
      </w:tabs>
      <w:ind w:left="-360"/>
      <w:jc w:val="center"/>
      <w:rPr>
        <w:rFonts w:cs="Segoe UI"/>
        <w:szCs w:val="16"/>
      </w:rPr>
    </w:pPr>
    <w:r>
      <w:rPr>
        <w:rFonts w:cs="Segoe UI"/>
        <w:sz w:val="16"/>
        <w:szCs w:val="16"/>
      </w:rPr>
      <w:t xml:space="preserve">   </w:t>
    </w:r>
    <w:r w:rsidRPr="00765FE6">
      <w:rPr>
        <w:rFonts w:cs="Segoe UI"/>
        <w:sz w:val="16"/>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B7524" w14:textId="16333BE7" w:rsidR="00187BBF" w:rsidRPr="005F0B7D" w:rsidRDefault="00187BBF" w:rsidP="00EB1DCD">
    <w:pPr>
      <w:pStyle w:val="Footer"/>
      <w:tabs>
        <w:tab w:val="clear" w:pos="4320"/>
        <w:tab w:val="center" w:pos="4230"/>
      </w:tabs>
      <w:spacing w:after="0"/>
      <w:ind w:left="0"/>
      <w:rPr>
        <w:rFonts w:cs="Arial"/>
        <w:szCs w:val="16"/>
      </w:rPr>
    </w:pPr>
    <w:r>
      <w:rPr>
        <w:rFonts w:cs="Arial"/>
        <w:szCs w:val="16"/>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8763F" w14:textId="02A25227" w:rsidR="00187BBF" w:rsidRPr="00765FE6" w:rsidRDefault="00187BBF" w:rsidP="005C7E58">
    <w:pPr>
      <w:pBdr>
        <w:bottom w:val="single" w:sz="12" w:space="1" w:color="auto"/>
      </w:pBdr>
      <w:tabs>
        <w:tab w:val="center" w:pos="4230"/>
        <w:tab w:val="right" w:pos="8640"/>
      </w:tabs>
      <w:ind w:left="0"/>
      <w:jc w:val="center"/>
      <w:rPr>
        <w:rFonts w:cs="Segoe UI"/>
        <w:i/>
        <w:sz w:val="16"/>
        <w:szCs w:val="16"/>
      </w:rPr>
    </w:pPr>
    <w:r w:rsidRPr="00765FE6">
      <w:rPr>
        <w:rFonts w:cs="Segoe UI"/>
        <w:sz w:val="16"/>
        <w:szCs w:val="16"/>
      </w:rPr>
      <w:t>©</w:t>
    </w:r>
    <w:r>
      <w:rPr>
        <w:rFonts w:cs="Segoe UI"/>
        <w:sz w:val="16"/>
        <w:szCs w:val="16"/>
      </w:rPr>
      <w:t xml:space="preserve"> 2017</w:t>
    </w:r>
    <w:r w:rsidRPr="00765FE6">
      <w:rPr>
        <w:rFonts w:cs="Segoe UI"/>
        <w:sz w:val="16"/>
        <w:szCs w:val="16"/>
      </w:rPr>
      <w:t xml:space="preserve"> Microsoft Corporation</w:t>
    </w:r>
  </w:p>
  <w:p w14:paraId="46CD244E" w14:textId="1593415B" w:rsidR="00187BBF" w:rsidRPr="00403414" w:rsidRDefault="00187BBF" w:rsidP="005C7E58">
    <w:pPr>
      <w:tabs>
        <w:tab w:val="right" w:pos="8640"/>
      </w:tabs>
      <w:ind w:left="-360"/>
      <w:jc w:val="center"/>
      <w:rPr>
        <w:rFonts w:cs="Segoe UI"/>
        <w:szCs w:val="16"/>
      </w:rPr>
    </w:pPr>
    <w:r>
      <w:rPr>
        <w:rFonts w:cs="Segoe UI"/>
        <w:sz w:val="16"/>
        <w:szCs w:val="16"/>
      </w:rPr>
      <w:t xml:space="preserve">   </w:t>
    </w:r>
    <w:r w:rsidRPr="00765FE6">
      <w:rPr>
        <w:rFonts w:cs="Segoe UI"/>
        <w:sz w:val="16"/>
        <w:szCs w:val="16"/>
      </w:rPr>
      <w:t>Microsoft Confidential</w:t>
    </w:r>
  </w:p>
  <w:p w14:paraId="79681AC7" w14:textId="5DF1B410" w:rsidR="00187BBF" w:rsidRPr="005F0B7D" w:rsidRDefault="00187BBF" w:rsidP="00EB1DCD">
    <w:pPr>
      <w:pStyle w:val="Footer"/>
      <w:tabs>
        <w:tab w:val="clear" w:pos="4320"/>
        <w:tab w:val="center" w:pos="4230"/>
      </w:tabs>
      <w:spacing w:after="0"/>
      <w:ind w:left="0"/>
      <w:rPr>
        <w:rFonts w:cs="Arial"/>
        <w:szCs w:val="16"/>
      </w:rPr>
    </w:pPr>
    <w:r>
      <w:rPr>
        <w:rFonts w:cs="Arial"/>
        <w:szCs w:val="16"/>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A12E0" w14:textId="77777777" w:rsidR="00187BBF" w:rsidRDefault="00187BBF">
    <w:pPr>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EE2955" w14:textId="77777777" w:rsidR="00AA6D83" w:rsidRDefault="00AA6D83">
      <w:r>
        <w:separator/>
      </w:r>
    </w:p>
    <w:p w14:paraId="32B45D00" w14:textId="77777777" w:rsidR="00AA6D83" w:rsidRDefault="00AA6D83"/>
  </w:footnote>
  <w:footnote w:type="continuationSeparator" w:id="0">
    <w:p w14:paraId="2E62F12C" w14:textId="77777777" w:rsidR="00AA6D83" w:rsidRDefault="00AA6D83">
      <w:r>
        <w:continuationSeparator/>
      </w:r>
    </w:p>
    <w:p w14:paraId="24CAF310" w14:textId="77777777" w:rsidR="00AA6D83" w:rsidRDefault="00AA6D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FB1BB" w14:textId="77777777" w:rsidR="00187BBF" w:rsidRDefault="00187BBF">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A5853" w14:textId="77777777" w:rsidR="00187BBF" w:rsidRDefault="00187BBF">
    <w:pPr>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D0D85" w14:textId="77777777" w:rsidR="00187BBF" w:rsidRDefault="00187BBF">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046640"/>
      <w:docPartObj>
        <w:docPartGallery w:val="Page Numbers (Top of Page)"/>
        <w:docPartUnique/>
      </w:docPartObj>
    </w:sdtPr>
    <w:sdtEndPr/>
    <w:sdtContent>
      <w:p w14:paraId="2BE28B15" w14:textId="21CBF242" w:rsidR="00187BBF" w:rsidRPr="006B4D91" w:rsidRDefault="00187BBF" w:rsidP="003D0F17">
        <w:pPr>
          <w:pStyle w:val="HeaderEvenPage"/>
        </w:pPr>
        <w:r>
          <w:fldChar w:fldCharType="begin"/>
        </w:r>
        <w:r>
          <w:instrText xml:space="preserve"> PAGE   \* MERGEFORMAT </w:instrText>
        </w:r>
        <w:r>
          <w:fldChar w:fldCharType="separate"/>
        </w:r>
        <w:r w:rsidR="002708E7">
          <w:t>4</w:t>
        </w:r>
        <w:r>
          <w:fldChar w:fldCharType="end"/>
        </w:r>
        <w:r>
          <w:t xml:space="preserve">    Creating Model </w:t>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36287" w14:textId="3E08A93D" w:rsidR="00187BBF" w:rsidRPr="00801340" w:rsidRDefault="00187BBF" w:rsidP="00801340">
    <w:pPr>
      <w:pStyle w:val="Header"/>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AE7C04" w14:textId="77777777" w:rsidR="00187BBF" w:rsidRDefault="00187BBF">
    <w:pPr>
      <w:spacing w:after="0" w:line="240" w:lineRule="aut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EB8F1" w14:textId="33CB8243" w:rsidR="00187BBF" w:rsidRPr="008E577C" w:rsidRDefault="00AA6D83" w:rsidP="008E577C">
    <w:pPr>
      <w:pStyle w:val="HeaderEvenPage"/>
      <w:rPr>
        <w:rFonts w:ascii="Segoe UI" w:hAnsi="Segoe UI" w:cs="Segoe UI"/>
      </w:rPr>
    </w:pPr>
    <w:sdt>
      <w:sdtPr>
        <w:rPr>
          <w:rFonts w:ascii="Segoe UI" w:hAnsi="Segoe UI" w:cs="Segoe UI"/>
        </w:rPr>
        <w:id w:val="-1646118850"/>
        <w:docPartObj>
          <w:docPartGallery w:val="Page Numbers (Top of Page)"/>
          <w:docPartUnique/>
        </w:docPartObj>
      </w:sdtPr>
      <w:sdtEndPr/>
      <w:sdtContent>
        <w:r w:rsidR="00187BBF" w:rsidRPr="004634C2">
          <w:rPr>
            <w:rFonts w:ascii="Segoe UI" w:hAnsi="Segoe UI" w:cs="Segoe UI"/>
          </w:rPr>
          <w:fldChar w:fldCharType="begin"/>
        </w:r>
        <w:r w:rsidR="00187BBF" w:rsidRPr="004634C2">
          <w:rPr>
            <w:rFonts w:ascii="Segoe UI" w:hAnsi="Segoe UI" w:cs="Segoe UI"/>
          </w:rPr>
          <w:instrText xml:space="preserve"> PAGE   \* MERGEFORMAT </w:instrText>
        </w:r>
        <w:r w:rsidR="00187BBF" w:rsidRPr="004634C2">
          <w:rPr>
            <w:rFonts w:ascii="Segoe UI" w:hAnsi="Segoe UI" w:cs="Segoe UI"/>
          </w:rPr>
          <w:fldChar w:fldCharType="separate"/>
        </w:r>
        <w:r w:rsidR="00520837">
          <w:rPr>
            <w:rFonts w:ascii="Segoe UI" w:hAnsi="Segoe UI" w:cs="Segoe UI"/>
          </w:rPr>
          <w:t>22</w:t>
        </w:r>
        <w:r w:rsidR="00187BBF" w:rsidRPr="004634C2">
          <w:rPr>
            <w:rFonts w:ascii="Segoe UI" w:hAnsi="Segoe UI" w:cs="Segoe UI"/>
          </w:rPr>
          <w:fldChar w:fldCharType="end"/>
        </w:r>
        <w:r w:rsidR="00187BBF" w:rsidRPr="004634C2">
          <w:rPr>
            <w:rFonts w:ascii="Segoe UI" w:hAnsi="Segoe UI" w:cs="Segoe UI"/>
          </w:rPr>
          <w:t xml:space="preserve">    </w:t>
        </w:r>
        <w:r w:rsidR="00187BBF">
          <w:rPr>
            <w:rFonts w:ascii="Segoe UI" w:hAnsi="Segoe UI" w:cs="Segoe UI"/>
          </w:rPr>
          <w:t>Module 02: Models</w:t>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47629" w14:textId="3F8401F2" w:rsidR="00187BBF" w:rsidRPr="008E577C" w:rsidRDefault="00187BBF" w:rsidP="00DB0BD2">
    <w:pPr>
      <w:pStyle w:val="HeaderOddPage"/>
      <w:rPr>
        <w:rFonts w:ascii="Segoe UI" w:hAnsi="Segoe UI" w:cs="Segoe UI"/>
      </w:rPr>
    </w:pPr>
    <w:r w:rsidRPr="008E577C">
      <w:rPr>
        <w:rFonts w:ascii="Segoe UI" w:hAnsi="Segoe UI" w:cs="Segoe UI"/>
      </w:rPr>
      <w:t xml:space="preserve">Module 02: Models    </w:t>
    </w:r>
    <w:r w:rsidRPr="008E577C">
      <w:rPr>
        <w:rFonts w:ascii="Segoe UI" w:hAnsi="Segoe UI" w:cs="Segoe UI"/>
      </w:rPr>
      <w:fldChar w:fldCharType="begin"/>
    </w:r>
    <w:r w:rsidRPr="008E577C">
      <w:rPr>
        <w:rFonts w:ascii="Segoe UI" w:hAnsi="Segoe UI" w:cs="Segoe UI"/>
      </w:rPr>
      <w:instrText xml:space="preserve"> PAGE   \* MERGEFORMAT </w:instrText>
    </w:r>
    <w:r w:rsidRPr="008E577C">
      <w:rPr>
        <w:rFonts w:ascii="Segoe UI" w:hAnsi="Segoe UI" w:cs="Segoe UI"/>
      </w:rPr>
      <w:fldChar w:fldCharType="separate"/>
    </w:r>
    <w:r w:rsidR="00520837">
      <w:rPr>
        <w:rFonts w:ascii="Segoe UI" w:hAnsi="Segoe UI" w:cs="Segoe UI"/>
      </w:rPr>
      <w:t>23</w:t>
    </w:r>
    <w:r w:rsidRPr="008E577C">
      <w:rPr>
        <w:rFonts w:ascii="Segoe UI" w:hAnsi="Segoe UI" w:cs="Segoe U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0384"/>
    <w:multiLevelType w:val="hybridMultilevel"/>
    <w:tmpl w:val="1B9A3CE2"/>
    <w:lvl w:ilvl="0" w:tplc="ED1612B2">
      <w:start w:val="1"/>
      <w:numFmt w:val="decimal"/>
      <w:lvlText w:val="%1."/>
      <w:lvlJc w:val="left"/>
      <w:pPr>
        <w:tabs>
          <w:tab w:val="num" w:pos="1080"/>
        </w:tabs>
        <w:ind w:left="1080" w:hanging="360"/>
      </w:pPr>
      <w:rPr>
        <w:rFonts w:hint="default"/>
        <w:b w:val="0"/>
      </w:rPr>
    </w:lvl>
    <w:lvl w:ilvl="1" w:tplc="04090019">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2722C8"/>
    <w:multiLevelType w:val="hybridMultilevel"/>
    <w:tmpl w:val="025CE35E"/>
    <w:lvl w:ilvl="0" w:tplc="ED1612B2">
      <w:start w:val="1"/>
      <w:numFmt w:val="decimal"/>
      <w:lvlText w:val="%1."/>
      <w:lvlJc w:val="left"/>
      <w:pPr>
        <w:tabs>
          <w:tab w:val="num" w:pos="1080"/>
        </w:tabs>
        <w:ind w:left="1080" w:hanging="360"/>
      </w:pPr>
      <w:rPr>
        <w:rFonts w:hint="default"/>
        <w:b w:val="0"/>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9FF3303"/>
    <w:multiLevelType w:val="hybridMultilevel"/>
    <w:tmpl w:val="5A90A296"/>
    <w:lvl w:ilvl="0" w:tplc="ED1612B2">
      <w:start w:val="1"/>
      <w:numFmt w:val="decimal"/>
      <w:pStyle w:val="Ln1"/>
      <w:lvlText w:val="%1."/>
      <w:lvlJc w:val="left"/>
      <w:pPr>
        <w:tabs>
          <w:tab w:val="num" w:pos="1080"/>
        </w:tabs>
        <w:ind w:left="1080" w:hanging="360"/>
      </w:pPr>
      <w:rPr>
        <w:rFonts w:hint="default"/>
        <w:b w:val="0"/>
      </w:rPr>
    </w:lvl>
    <w:lvl w:ilvl="1" w:tplc="C0DE99B6">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BA85CE8"/>
    <w:multiLevelType w:val="hybridMultilevel"/>
    <w:tmpl w:val="D9901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7667E3"/>
    <w:multiLevelType w:val="hybridMultilevel"/>
    <w:tmpl w:val="8CBA5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6" w15:restartNumberingAfterBreak="0">
    <w:nsid w:val="1D1A203F"/>
    <w:multiLevelType w:val="hybridMultilevel"/>
    <w:tmpl w:val="6BCAC184"/>
    <w:lvl w:ilvl="0" w:tplc="ED1612B2">
      <w:start w:val="1"/>
      <w:numFmt w:val="decimal"/>
      <w:lvlText w:val="%1."/>
      <w:lvlJc w:val="left"/>
      <w:pPr>
        <w:tabs>
          <w:tab w:val="num" w:pos="1080"/>
        </w:tabs>
        <w:ind w:left="1080" w:hanging="360"/>
      </w:pPr>
      <w:rPr>
        <w:rFonts w:hint="default"/>
        <w:b w:val="0"/>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1E031F33"/>
    <w:multiLevelType w:val="hybridMultilevel"/>
    <w:tmpl w:val="5E60E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D3C0623"/>
    <w:multiLevelType w:val="hybridMultilevel"/>
    <w:tmpl w:val="264A2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1E3874"/>
    <w:multiLevelType w:val="hybridMultilevel"/>
    <w:tmpl w:val="DC542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24090F"/>
    <w:multiLevelType w:val="hybridMultilevel"/>
    <w:tmpl w:val="7DC443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F501316"/>
    <w:multiLevelType w:val="hybridMultilevel"/>
    <w:tmpl w:val="C8A4B8D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491D34AF"/>
    <w:multiLevelType w:val="hybridMultilevel"/>
    <w:tmpl w:val="B322D7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23"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4"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25"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0F23509"/>
    <w:multiLevelType w:val="hybridMultilevel"/>
    <w:tmpl w:val="96DAC93A"/>
    <w:lvl w:ilvl="0" w:tplc="ED1612B2">
      <w:start w:val="1"/>
      <w:numFmt w:val="decimal"/>
      <w:lvlText w:val="%1."/>
      <w:lvlJc w:val="left"/>
      <w:pPr>
        <w:tabs>
          <w:tab w:val="num" w:pos="1080"/>
        </w:tabs>
        <w:ind w:left="1080" w:hanging="360"/>
      </w:pPr>
      <w:rPr>
        <w:rFonts w:hint="default"/>
        <w:b w:val="0"/>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4436F9E"/>
    <w:multiLevelType w:val="hybridMultilevel"/>
    <w:tmpl w:val="B85E8C9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89A0184"/>
    <w:multiLevelType w:val="hybridMultilevel"/>
    <w:tmpl w:val="C3EE0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AA2746F"/>
    <w:multiLevelType w:val="hybridMultilevel"/>
    <w:tmpl w:val="89282F4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8"/>
  </w:num>
  <w:num w:numId="2">
    <w:abstractNumId w:val="24"/>
  </w:num>
  <w:num w:numId="3">
    <w:abstractNumId w:val="10"/>
  </w:num>
  <w:num w:numId="4">
    <w:abstractNumId w:val="20"/>
  </w:num>
  <w:num w:numId="5">
    <w:abstractNumId w:val="15"/>
  </w:num>
  <w:num w:numId="6">
    <w:abstractNumId w:val="23"/>
  </w:num>
  <w:num w:numId="7">
    <w:abstractNumId w:val="11"/>
  </w:num>
  <w:num w:numId="8">
    <w:abstractNumId w:val="9"/>
  </w:num>
  <w:num w:numId="9">
    <w:abstractNumId w:val="16"/>
  </w:num>
  <w:num w:numId="10">
    <w:abstractNumId w:val="31"/>
  </w:num>
  <w:num w:numId="11">
    <w:abstractNumId w:val="7"/>
  </w:num>
  <w:num w:numId="12">
    <w:abstractNumId w:val="21"/>
  </w:num>
  <w:num w:numId="13">
    <w:abstractNumId w:val="12"/>
  </w:num>
  <w:num w:numId="14">
    <w:abstractNumId w:val="2"/>
  </w:num>
  <w:num w:numId="15">
    <w:abstractNumId w:val="2"/>
    <w:lvlOverride w:ilvl="0">
      <w:startOverride w:val="1"/>
    </w:lvlOverride>
  </w:num>
  <w:num w:numId="16">
    <w:abstractNumId w:val="2"/>
    <w:lvlOverride w:ilvl="0">
      <w:startOverride w:val="1"/>
    </w:lvlOverride>
  </w:num>
  <w:num w:numId="17">
    <w:abstractNumId w:val="21"/>
    <w:lvlOverride w:ilvl="0">
      <w:startOverride w:val="1"/>
    </w:lvlOverride>
  </w:num>
  <w:num w:numId="18">
    <w:abstractNumId w:val="15"/>
  </w:num>
  <w:num w:numId="19">
    <w:abstractNumId w:val="2"/>
  </w:num>
  <w:num w:numId="20">
    <w:abstractNumId w:val="2"/>
    <w:lvlOverride w:ilvl="0">
      <w:startOverride w:val="1"/>
    </w:lvlOverride>
  </w:num>
  <w:num w:numId="21">
    <w:abstractNumId w:val="4"/>
  </w:num>
  <w:num w:numId="22">
    <w:abstractNumId w:val="13"/>
  </w:num>
  <w:num w:numId="23">
    <w:abstractNumId w:val="29"/>
  </w:num>
  <w:num w:numId="24">
    <w:abstractNumId w:val="14"/>
  </w:num>
  <w:num w:numId="25">
    <w:abstractNumId w:val="2"/>
  </w:num>
  <w:num w:numId="26">
    <w:abstractNumId w:val="2"/>
  </w:num>
  <w:num w:numId="27">
    <w:abstractNumId w:val="3"/>
  </w:num>
  <w:num w:numId="28">
    <w:abstractNumId w:val="2"/>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8"/>
  </w:num>
  <w:num w:numId="33">
    <w:abstractNumId w:val="19"/>
  </w:num>
  <w:num w:numId="34">
    <w:abstractNumId w:val="2"/>
    <w:lvlOverride w:ilvl="0">
      <w:startOverride w:val="1"/>
    </w:lvlOverride>
  </w:num>
  <w:num w:numId="35">
    <w:abstractNumId w:val="2"/>
    <w:lvlOverride w:ilvl="0">
      <w:startOverride w:val="1"/>
    </w:lvlOverride>
  </w:num>
  <w:num w:numId="36">
    <w:abstractNumId w:val="30"/>
  </w:num>
  <w:num w:numId="37">
    <w:abstractNumId w:val="25"/>
  </w:num>
  <w:num w:numId="38">
    <w:abstractNumId w:val="22"/>
  </w:num>
  <w:num w:numId="39">
    <w:abstractNumId w:val="5"/>
  </w:num>
  <w:num w:numId="40">
    <w:abstractNumId w:val="26"/>
  </w:num>
  <w:num w:numId="41">
    <w:abstractNumId w:val="23"/>
    <w:lvlOverride w:ilvl="0">
      <w:startOverride w:val="1"/>
    </w:lvlOverride>
  </w:num>
  <w:num w:numId="42">
    <w:abstractNumId w:val="16"/>
    <w:lvlOverride w:ilvl="0">
      <w:startOverride w:val="1"/>
    </w:lvlOverride>
  </w:num>
  <w:num w:numId="43">
    <w:abstractNumId w:val="2"/>
    <w:lvlOverride w:ilvl="0">
      <w:startOverride w:val="1"/>
    </w:lvlOverride>
  </w:num>
  <w:num w:numId="44">
    <w:abstractNumId w:val="6"/>
  </w:num>
  <w:num w:numId="45">
    <w:abstractNumId w:val="0"/>
  </w:num>
  <w:num w:numId="46">
    <w:abstractNumId w:val="1"/>
  </w:num>
  <w:num w:numId="47">
    <w:abstractNumId w:val="27"/>
  </w:num>
  <w:num w:numId="48">
    <w:abstractNumId w:val="28"/>
  </w:num>
  <w:num w:numId="49">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0" w:nlCheck="1" w:checkStyle="0"/>
  <w:activeWritingStyle w:appName="MSWord" w:lang="en-IN" w:vendorID="64" w:dllVersion="0" w:nlCheck="1" w:checkStyle="0"/>
  <w:activeWritingStyle w:appName="MSWord" w:lang="en-GB" w:vendorID="64" w:dllVersion="0" w:nlCheck="1" w:checkStyle="0"/>
  <w:activeWritingStyle w:appName="MSWord" w:lang="en-IN" w:vendorID="64" w:dllVersion="6" w:nlCheck="1" w:checkStyle="1"/>
  <w:activeWritingStyle w:appName="MSWord" w:lang="en-US" w:vendorID="64" w:dllVersion="6" w:nlCheck="1" w:checkStyle="1"/>
  <w:attachedTemplate r:id="rId1"/>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2049">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595"/>
    <w:rsid w:val="00001AB7"/>
    <w:rsid w:val="00005501"/>
    <w:rsid w:val="0000653D"/>
    <w:rsid w:val="00006983"/>
    <w:rsid w:val="000072CD"/>
    <w:rsid w:val="00011772"/>
    <w:rsid w:val="0001234F"/>
    <w:rsid w:val="000162BC"/>
    <w:rsid w:val="00020718"/>
    <w:rsid w:val="00022C28"/>
    <w:rsid w:val="00024A6B"/>
    <w:rsid w:val="0002575E"/>
    <w:rsid w:val="00032AC3"/>
    <w:rsid w:val="00032DAF"/>
    <w:rsid w:val="00033793"/>
    <w:rsid w:val="000372CD"/>
    <w:rsid w:val="00040708"/>
    <w:rsid w:val="00041D94"/>
    <w:rsid w:val="00044961"/>
    <w:rsid w:val="000453B0"/>
    <w:rsid w:val="00052176"/>
    <w:rsid w:val="00054449"/>
    <w:rsid w:val="00054FA5"/>
    <w:rsid w:val="0005535E"/>
    <w:rsid w:val="00056844"/>
    <w:rsid w:val="00063116"/>
    <w:rsid w:val="00064960"/>
    <w:rsid w:val="00065C28"/>
    <w:rsid w:val="00067E46"/>
    <w:rsid w:val="00070A73"/>
    <w:rsid w:val="00075F32"/>
    <w:rsid w:val="00082AA6"/>
    <w:rsid w:val="00082B8F"/>
    <w:rsid w:val="00084511"/>
    <w:rsid w:val="000848F4"/>
    <w:rsid w:val="00084AAA"/>
    <w:rsid w:val="000858B1"/>
    <w:rsid w:val="00086021"/>
    <w:rsid w:val="0009024F"/>
    <w:rsid w:val="000906C1"/>
    <w:rsid w:val="00092C66"/>
    <w:rsid w:val="0009318D"/>
    <w:rsid w:val="00093EED"/>
    <w:rsid w:val="00094186"/>
    <w:rsid w:val="00096B59"/>
    <w:rsid w:val="00096CB3"/>
    <w:rsid w:val="000A233E"/>
    <w:rsid w:val="000A2BA9"/>
    <w:rsid w:val="000A56DF"/>
    <w:rsid w:val="000A6C32"/>
    <w:rsid w:val="000B089E"/>
    <w:rsid w:val="000B5898"/>
    <w:rsid w:val="000B5EBC"/>
    <w:rsid w:val="000B6393"/>
    <w:rsid w:val="000C04CA"/>
    <w:rsid w:val="000C0638"/>
    <w:rsid w:val="000C158B"/>
    <w:rsid w:val="000C413D"/>
    <w:rsid w:val="000C4A44"/>
    <w:rsid w:val="000C6DC9"/>
    <w:rsid w:val="000D064E"/>
    <w:rsid w:val="000D53B8"/>
    <w:rsid w:val="000E407F"/>
    <w:rsid w:val="000E730E"/>
    <w:rsid w:val="000F0EBE"/>
    <w:rsid w:val="000F1F31"/>
    <w:rsid w:val="000F4448"/>
    <w:rsid w:val="000F4A4C"/>
    <w:rsid w:val="000F75E1"/>
    <w:rsid w:val="000F794D"/>
    <w:rsid w:val="00101400"/>
    <w:rsid w:val="00104066"/>
    <w:rsid w:val="0010484E"/>
    <w:rsid w:val="00104ED3"/>
    <w:rsid w:val="00106036"/>
    <w:rsid w:val="00111363"/>
    <w:rsid w:val="001123A2"/>
    <w:rsid w:val="0011388A"/>
    <w:rsid w:val="001139D2"/>
    <w:rsid w:val="00113F71"/>
    <w:rsid w:val="0011523B"/>
    <w:rsid w:val="001160AD"/>
    <w:rsid w:val="00117894"/>
    <w:rsid w:val="00117CB3"/>
    <w:rsid w:val="00123D9E"/>
    <w:rsid w:val="00125ADF"/>
    <w:rsid w:val="00127250"/>
    <w:rsid w:val="00132059"/>
    <w:rsid w:val="00136AEE"/>
    <w:rsid w:val="0014076C"/>
    <w:rsid w:val="00141DB9"/>
    <w:rsid w:val="00145410"/>
    <w:rsid w:val="00147945"/>
    <w:rsid w:val="0016058A"/>
    <w:rsid w:val="00160C50"/>
    <w:rsid w:val="00172263"/>
    <w:rsid w:val="001730E5"/>
    <w:rsid w:val="00173DFC"/>
    <w:rsid w:val="00181787"/>
    <w:rsid w:val="00183237"/>
    <w:rsid w:val="00184CD6"/>
    <w:rsid w:val="001869B9"/>
    <w:rsid w:val="00187BBF"/>
    <w:rsid w:val="00192863"/>
    <w:rsid w:val="001950E0"/>
    <w:rsid w:val="00197082"/>
    <w:rsid w:val="001A0C2D"/>
    <w:rsid w:val="001A0D46"/>
    <w:rsid w:val="001A11C8"/>
    <w:rsid w:val="001A20DD"/>
    <w:rsid w:val="001A2FD7"/>
    <w:rsid w:val="001A7645"/>
    <w:rsid w:val="001B1727"/>
    <w:rsid w:val="001B26B9"/>
    <w:rsid w:val="001B4297"/>
    <w:rsid w:val="001B6882"/>
    <w:rsid w:val="001C0A18"/>
    <w:rsid w:val="001C0A2B"/>
    <w:rsid w:val="001C615A"/>
    <w:rsid w:val="001D06D1"/>
    <w:rsid w:val="001D0941"/>
    <w:rsid w:val="001D2F06"/>
    <w:rsid w:val="001D66DE"/>
    <w:rsid w:val="001E35E4"/>
    <w:rsid w:val="001E3DF1"/>
    <w:rsid w:val="001E74E2"/>
    <w:rsid w:val="001F1FBA"/>
    <w:rsid w:val="001F34B1"/>
    <w:rsid w:val="001F47DF"/>
    <w:rsid w:val="00205928"/>
    <w:rsid w:val="002063DC"/>
    <w:rsid w:val="00213932"/>
    <w:rsid w:val="0021554D"/>
    <w:rsid w:val="00215B86"/>
    <w:rsid w:val="00216596"/>
    <w:rsid w:val="002264A1"/>
    <w:rsid w:val="00230EAD"/>
    <w:rsid w:val="00233D88"/>
    <w:rsid w:val="00234BED"/>
    <w:rsid w:val="00235871"/>
    <w:rsid w:val="00244EC4"/>
    <w:rsid w:val="00247055"/>
    <w:rsid w:val="00247242"/>
    <w:rsid w:val="00251940"/>
    <w:rsid w:val="00253541"/>
    <w:rsid w:val="0026059E"/>
    <w:rsid w:val="00260F39"/>
    <w:rsid w:val="00261F4A"/>
    <w:rsid w:val="002708E7"/>
    <w:rsid w:val="00271A35"/>
    <w:rsid w:val="00272BFA"/>
    <w:rsid w:val="00272E23"/>
    <w:rsid w:val="00274364"/>
    <w:rsid w:val="00276429"/>
    <w:rsid w:val="002807D4"/>
    <w:rsid w:val="00281662"/>
    <w:rsid w:val="0028238A"/>
    <w:rsid w:val="00284C91"/>
    <w:rsid w:val="00286772"/>
    <w:rsid w:val="00290D6E"/>
    <w:rsid w:val="00294698"/>
    <w:rsid w:val="002A25EF"/>
    <w:rsid w:val="002A2B02"/>
    <w:rsid w:val="002A2BB0"/>
    <w:rsid w:val="002A2BFD"/>
    <w:rsid w:val="002A45BE"/>
    <w:rsid w:val="002A56D1"/>
    <w:rsid w:val="002A5C9A"/>
    <w:rsid w:val="002A60B4"/>
    <w:rsid w:val="002A6147"/>
    <w:rsid w:val="002A78F1"/>
    <w:rsid w:val="002A7921"/>
    <w:rsid w:val="002A7F57"/>
    <w:rsid w:val="002B0DC6"/>
    <w:rsid w:val="002B34C7"/>
    <w:rsid w:val="002B4D09"/>
    <w:rsid w:val="002C6389"/>
    <w:rsid w:val="002C7A77"/>
    <w:rsid w:val="002C7BCB"/>
    <w:rsid w:val="002D1577"/>
    <w:rsid w:val="002D1BBE"/>
    <w:rsid w:val="002D22AC"/>
    <w:rsid w:val="002D25CF"/>
    <w:rsid w:val="002D54A8"/>
    <w:rsid w:val="002D5BEB"/>
    <w:rsid w:val="002D6F8C"/>
    <w:rsid w:val="002D73F2"/>
    <w:rsid w:val="002E1AC6"/>
    <w:rsid w:val="002E45FE"/>
    <w:rsid w:val="002F0C47"/>
    <w:rsid w:val="002F2498"/>
    <w:rsid w:val="002F420C"/>
    <w:rsid w:val="002F5608"/>
    <w:rsid w:val="002F593E"/>
    <w:rsid w:val="002F69E9"/>
    <w:rsid w:val="002F6EDA"/>
    <w:rsid w:val="002F712B"/>
    <w:rsid w:val="002F7D98"/>
    <w:rsid w:val="0030049F"/>
    <w:rsid w:val="0030671F"/>
    <w:rsid w:val="00306CAE"/>
    <w:rsid w:val="00314241"/>
    <w:rsid w:val="00314A71"/>
    <w:rsid w:val="00314EB6"/>
    <w:rsid w:val="00314F44"/>
    <w:rsid w:val="003211CF"/>
    <w:rsid w:val="003250F2"/>
    <w:rsid w:val="00325294"/>
    <w:rsid w:val="0032700E"/>
    <w:rsid w:val="003275E3"/>
    <w:rsid w:val="003318D7"/>
    <w:rsid w:val="00332D03"/>
    <w:rsid w:val="00336801"/>
    <w:rsid w:val="00345B0D"/>
    <w:rsid w:val="003473C7"/>
    <w:rsid w:val="003525D3"/>
    <w:rsid w:val="00362C87"/>
    <w:rsid w:val="00364024"/>
    <w:rsid w:val="00365D82"/>
    <w:rsid w:val="003666A3"/>
    <w:rsid w:val="00367379"/>
    <w:rsid w:val="003718FF"/>
    <w:rsid w:val="00372F05"/>
    <w:rsid w:val="00373021"/>
    <w:rsid w:val="003769DE"/>
    <w:rsid w:val="0037706E"/>
    <w:rsid w:val="00377C14"/>
    <w:rsid w:val="00382708"/>
    <w:rsid w:val="003849F8"/>
    <w:rsid w:val="00385A81"/>
    <w:rsid w:val="0039251F"/>
    <w:rsid w:val="00394980"/>
    <w:rsid w:val="00395FFB"/>
    <w:rsid w:val="003975D7"/>
    <w:rsid w:val="003978E8"/>
    <w:rsid w:val="003979DF"/>
    <w:rsid w:val="003A0CBA"/>
    <w:rsid w:val="003A77D9"/>
    <w:rsid w:val="003A7D51"/>
    <w:rsid w:val="003A7EA1"/>
    <w:rsid w:val="003B117C"/>
    <w:rsid w:val="003B14FD"/>
    <w:rsid w:val="003B48CF"/>
    <w:rsid w:val="003C4A3C"/>
    <w:rsid w:val="003C7D2D"/>
    <w:rsid w:val="003D0D29"/>
    <w:rsid w:val="003D0F17"/>
    <w:rsid w:val="003D190F"/>
    <w:rsid w:val="003D2D85"/>
    <w:rsid w:val="003D4353"/>
    <w:rsid w:val="003D76AB"/>
    <w:rsid w:val="003E1460"/>
    <w:rsid w:val="003E2FD3"/>
    <w:rsid w:val="003E5DD1"/>
    <w:rsid w:val="003E60D8"/>
    <w:rsid w:val="003F0690"/>
    <w:rsid w:val="003F2ED4"/>
    <w:rsid w:val="003F344A"/>
    <w:rsid w:val="003F4947"/>
    <w:rsid w:val="003F5182"/>
    <w:rsid w:val="003F5E02"/>
    <w:rsid w:val="00400C8E"/>
    <w:rsid w:val="00403842"/>
    <w:rsid w:val="004038B9"/>
    <w:rsid w:val="00403CF5"/>
    <w:rsid w:val="004075E7"/>
    <w:rsid w:val="00407E4A"/>
    <w:rsid w:val="00410C87"/>
    <w:rsid w:val="00411E2B"/>
    <w:rsid w:val="004120CF"/>
    <w:rsid w:val="0041509D"/>
    <w:rsid w:val="00415717"/>
    <w:rsid w:val="00423FE7"/>
    <w:rsid w:val="0042701C"/>
    <w:rsid w:val="004305F6"/>
    <w:rsid w:val="00432FE1"/>
    <w:rsid w:val="004335BA"/>
    <w:rsid w:val="00441A75"/>
    <w:rsid w:val="00442A2F"/>
    <w:rsid w:val="00443105"/>
    <w:rsid w:val="0044437B"/>
    <w:rsid w:val="00445777"/>
    <w:rsid w:val="00445EF5"/>
    <w:rsid w:val="00446C9E"/>
    <w:rsid w:val="00452756"/>
    <w:rsid w:val="004532CB"/>
    <w:rsid w:val="004565EF"/>
    <w:rsid w:val="004619F9"/>
    <w:rsid w:val="0046515C"/>
    <w:rsid w:val="004656B9"/>
    <w:rsid w:val="004656F9"/>
    <w:rsid w:val="00465D4E"/>
    <w:rsid w:val="004668E9"/>
    <w:rsid w:val="00466BB1"/>
    <w:rsid w:val="00470ACA"/>
    <w:rsid w:val="00471F56"/>
    <w:rsid w:val="00485FAC"/>
    <w:rsid w:val="00490733"/>
    <w:rsid w:val="00494458"/>
    <w:rsid w:val="004949FB"/>
    <w:rsid w:val="00494D68"/>
    <w:rsid w:val="00495648"/>
    <w:rsid w:val="004A2630"/>
    <w:rsid w:val="004A3C2F"/>
    <w:rsid w:val="004A4AAC"/>
    <w:rsid w:val="004A73F9"/>
    <w:rsid w:val="004A77E6"/>
    <w:rsid w:val="004B1BDD"/>
    <w:rsid w:val="004B2EF9"/>
    <w:rsid w:val="004B32F2"/>
    <w:rsid w:val="004B34B5"/>
    <w:rsid w:val="004B3E73"/>
    <w:rsid w:val="004B40CA"/>
    <w:rsid w:val="004B46AE"/>
    <w:rsid w:val="004B6A2E"/>
    <w:rsid w:val="004C013A"/>
    <w:rsid w:val="004C092E"/>
    <w:rsid w:val="004C0C33"/>
    <w:rsid w:val="004C1A4C"/>
    <w:rsid w:val="004C290F"/>
    <w:rsid w:val="004C292E"/>
    <w:rsid w:val="004C3692"/>
    <w:rsid w:val="004C569C"/>
    <w:rsid w:val="004C7B27"/>
    <w:rsid w:val="004C7D6A"/>
    <w:rsid w:val="004D4023"/>
    <w:rsid w:val="004D5F64"/>
    <w:rsid w:val="004D6ADC"/>
    <w:rsid w:val="004D7987"/>
    <w:rsid w:val="004E2B92"/>
    <w:rsid w:val="004E313F"/>
    <w:rsid w:val="004E3E88"/>
    <w:rsid w:val="004E4AE4"/>
    <w:rsid w:val="004E4BB2"/>
    <w:rsid w:val="004F2559"/>
    <w:rsid w:val="004F3425"/>
    <w:rsid w:val="004F3B09"/>
    <w:rsid w:val="004F5C91"/>
    <w:rsid w:val="004F74F6"/>
    <w:rsid w:val="00500F85"/>
    <w:rsid w:val="0050378F"/>
    <w:rsid w:val="00506502"/>
    <w:rsid w:val="00507431"/>
    <w:rsid w:val="00510489"/>
    <w:rsid w:val="005124A8"/>
    <w:rsid w:val="005137A9"/>
    <w:rsid w:val="005145BD"/>
    <w:rsid w:val="00520697"/>
    <w:rsid w:val="00520837"/>
    <w:rsid w:val="00520C8F"/>
    <w:rsid w:val="0052398E"/>
    <w:rsid w:val="0052415B"/>
    <w:rsid w:val="005250F0"/>
    <w:rsid w:val="00525E70"/>
    <w:rsid w:val="00526CF0"/>
    <w:rsid w:val="0053211D"/>
    <w:rsid w:val="00541021"/>
    <w:rsid w:val="00542C5D"/>
    <w:rsid w:val="0054575F"/>
    <w:rsid w:val="005473AE"/>
    <w:rsid w:val="005475E1"/>
    <w:rsid w:val="00547D12"/>
    <w:rsid w:val="00553628"/>
    <w:rsid w:val="00555338"/>
    <w:rsid w:val="00556342"/>
    <w:rsid w:val="0056409E"/>
    <w:rsid w:val="005649AA"/>
    <w:rsid w:val="00564BC7"/>
    <w:rsid w:val="005669FF"/>
    <w:rsid w:val="005703F4"/>
    <w:rsid w:val="005715B9"/>
    <w:rsid w:val="005733BF"/>
    <w:rsid w:val="0057449B"/>
    <w:rsid w:val="0057505B"/>
    <w:rsid w:val="00576E45"/>
    <w:rsid w:val="00580169"/>
    <w:rsid w:val="0058456E"/>
    <w:rsid w:val="005852AF"/>
    <w:rsid w:val="005905CA"/>
    <w:rsid w:val="00591B51"/>
    <w:rsid w:val="00592673"/>
    <w:rsid w:val="00594188"/>
    <w:rsid w:val="005966A6"/>
    <w:rsid w:val="00596992"/>
    <w:rsid w:val="00596E03"/>
    <w:rsid w:val="00597834"/>
    <w:rsid w:val="005A06D0"/>
    <w:rsid w:val="005A2113"/>
    <w:rsid w:val="005A4B1E"/>
    <w:rsid w:val="005A5DF1"/>
    <w:rsid w:val="005A66DD"/>
    <w:rsid w:val="005B1189"/>
    <w:rsid w:val="005B2DE5"/>
    <w:rsid w:val="005B3606"/>
    <w:rsid w:val="005B5577"/>
    <w:rsid w:val="005B5EBA"/>
    <w:rsid w:val="005B716D"/>
    <w:rsid w:val="005B760C"/>
    <w:rsid w:val="005C4224"/>
    <w:rsid w:val="005C5298"/>
    <w:rsid w:val="005C6CA9"/>
    <w:rsid w:val="005C7E58"/>
    <w:rsid w:val="005D5CAC"/>
    <w:rsid w:val="005D775F"/>
    <w:rsid w:val="005D7BD9"/>
    <w:rsid w:val="005E0698"/>
    <w:rsid w:val="005E0E52"/>
    <w:rsid w:val="005E1FB1"/>
    <w:rsid w:val="005E3D84"/>
    <w:rsid w:val="005E7BE2"/>
    <w:rsid w:val="005F27F4"/>
    <w:rsid w:val="005F2AFE"/>
    <w:rsid w:val="005F6D62"/>
    <w:rsid w:val="005F7BD9"/>
    <w:rsid w:val="00601D3A"/>
    <w:rsid w:val="0060341B"/>
    <w:rsid w:val="00605D50"/>
    <w:rsid w:val="00612E5A"/>
    <w:rsid w:val="006173C9"/>
    <w:rsid w:val="00622B3D"/>
    <w:rsid w:val="00626AD5"/>
    <w:rsid w:val="00630064"/>
    <w:rsid w:val="00630D07"/>
    <w:rsid w:val="00631060"/>
    <w:rsid w:val="00634E14"/>
    <w:rsid w:val="0063516F"/>
    <w:rsid w:val="00635E2B"/>
    <w:rsid w:val="006371CF"/>
    <w:rsid w:val="006459EE"/>
    <w:rsid w:val="006470B4"/>
    <w:rsid w:val="00647F80"/>
    <w:rsid w:val="006502A5"/>
    <w:rsid w:val="00650FDE"/>
    <w:rsid w:val="006515DD"/>
    <w:rsid w:val="0065664B"/>
    <w:rsid w:val="006601AA"/>
    <w:rsid w:val="006604E4"/>
    <w:rsid w:val="00662846"/>
    <w:rsid w:val="00670B4F"/>
    <w:rsid w:val="00672E35"/>
    <w:rsid w:val="0067349E"/>
    <w:rsid w:val="006745F4"/>
    <w:rsid w:val="00675A54"/>
    <w:rsid w:val="00680871"/>
    <w:rsid w:val="00681787"/>
    <w:rsid w:val="00682C8B"/>
    <w:rsid w:val="006840DD"/>
    <w:rsid w:val="0069007F"/>
    <w:rsid w:val="006940A2"/>
    <w:rsid w:val="00694E97"/>
    <w:rsid w:val="00696E7E"/>
    <w:rsid w:val="006A088C"/>
    <w:rsid w:val="006A3C28"/>
    <w:rsid w:val="006B0349"/>
    <w:rsid w:val="006B261B"/>
    <w:rsid w:val="006B406E"/>
    <w:rsid w:val="006B51EF"/>
    <w:rsid w:val="006C151C"/>
    <w:rsid w:val="006C3406"/>
    <w:rsid w:val="006C5B46"/>
    <w:rsid w:val="006D453C"/>
    <w:rsid w:val="006D4DBB"/>
    <w:rsid w:val="006D5CB3"/>
    <w:rsid w:val="006E0148"/>
    <w:rsid w:val="006E02C7"/>
    <w:rsid w:val="006E0801"/>
    <w:rsid w:val="006E5000"/>
    <w:rsid w:val="006F06AD"/>
    <w:rsid w:val="006F0737"/>
    <w:rsid w:val="006F1298"/>
    <w:rsid w:val="006F4BED"/>
    <w:rsid w:val="006F5117"/>
    <w:rsid w:val="00700EA6"/>
    <w:rsid w:val="00700F74"/>
    <w:rsid w:val="00701F8B"/>
    <w:rsid w:val="00703B0B"/>
    <w:rsid w:val="00707B2E"/>
    <w:rsid w:val="007115E4"/>
    <w:rsid w:val="00711C14"/>
    <w:rsid w:val="00726CF6"/>
    <w:rsid w:val="00731F77"/>
    <w:rsid w:val="007338C8"/>
    <w:rsid w:val="00735F07"/>
    <w:rsid w:val="00737C04"/>
    <w:rsid w:val="0074174A"/>
    <w:rsid w:val="00742267"/>
    <w:rsid w:val="00743365"/>
    <w:rsid w:val="00744161"/>
    <w:rsid w:val="007460CC"/>
    <w:rsid w:val="0075077C"/>
    <w:rsid w:val="00753530"/>
    <w:rsid w:val="00755083"/>
    <w:rsid w:val="00760610"/>
    <w:rsid w:val="00762536"/>
    <w:rsid w:val="00764AE0"/>
    <w:rsid w:val="0077010D"/>
    <w:rsid w:val="00770520"/>
    <w:rsid w:val="007705E7"/>
    <w:rsid w:val="00771B87"/>
    <w:rsid w:val="0077476C"/>
    <w:rsid w:val="00774782"/>
    <w:rsid w:val="00777110"/>
    <w:rsid w:val="00777747"/>
    <w:rsid w:val="00780B68"/>
    <w:rsid w:val="00781814"/>
    <w:rsid w:val="00781854"/>
    <w:rsid w:val="007840F3"/>
    <w:rsid w:val="007870A1"/>
    <w:rsid w:val="00790AF1"/>
    <w:rsid w:val="00791955"/>
    <w:rsid w:val="00794836"/>
    <w:rsid w:val="00794D1B"/>
    <w:rsid w:val="007953C4"/>
    <w:rsid w:val="007969F8"/>
    <w:rsid w:val="007971D9"/>
    <w:rsid w:val="0079780D"/>
    <w:rsid w:val="007A0955"/>
    <w:rsid w:val="007A10A2"/>
    <w:rsid w:val="007A1EA2"/>
    <w:rsid w:val="007A2DFD"/>
    <w:rsid w:val="007A45AD"/>
    <w:rsid w:val="007A6997"/>
    <w:rsid w:val="007B0542"/>
    <w:rsid w:val="007B0FB3"/>
    <w:rsid w:val="007B3101"/>
    <w:rsid w:val="007B3BCF"/>
    <w:rsid w:val="007B4796"/>
    <w:rsid w:val="007B4C71"/>
    <w:rsid w:val="007C1F91"/>
    <w:rsid w:val="007C26EA"/>
    <w:rsid w:val="007C2873"/>
    <w:rsid w:val="007D2CE9"/>
    <w:rsid w:val="007D480A"/>
    <w:rsid w:val="007D4DB6"/>
    <w:rsid w:val="007D645D"/>
    <w:rsid w:val="007D792F"/>
    <w:rsid w:val="007E4448"/>
    <w:rsid w:val="007E501C"/>
    <w:rsid w:val="007E5440"/>
    <w:rsid w:val="007E59A3"/>
    <w:rsid w:val="007E68D7"/>
    <w:rsid w:val="007E7E9C"/>
    <w:rsid w:val="007F0F79"/>
    <w:rsid w:val="007F61F9"/>
    <w:rsid w:val="00801340"/>
    <w:rsid w:val="00801F0E"/>
    <w:rsid w:val="00805264"/>
    <w:rsid w:val="00805A57"/>
    <w:rsid w:val="00810997"/>
    <w:rsid w:val="00815BAE"/>
    <w:rsid w:val="00815F50"/>
    <w:rsid w:val="0081622F"/>
    <w:rsid w:val="00817F53"/>
    <w:rsid w:val="00821372"/>
    <w:rsid w:val="00821A77"/>
    <w:rsid w:val="00823C38"/>
    <w:rsid w:val="00824158"/>
    <w:rsid w:val="00824FD0"/>
    <w:rsid w:val="00825531"/>
    <w:rsid w:val="0082645B"/>
    <w:rsid w:val="008317A0"/>
    <w:rsid w:val="00831B63"/>
    <w:rsid w:val="00832F86"/>
    <w:rsid w:val="00833894"/>
    <w:rsid w:val="00834AFF"/>
    <w:rsid w:val="00834BB4"/>
    <w:rsid w:val="00835717"/>
    <w:rsid w:val="00835906"/>
    <w:rsid w:val="00835B1D"/>
    <w:rsid w:val="0084020F"/>
    <w:rsid w:val="0084035F"/>
    <w:rsid w:val="008422C2"/>
    <w:rsid w:val="00846F35"/>
    <w:rsid w:val="00853DC9"/>
    <w:rsid w:val="00854A82"/>
    <w:rsid w:val="00857865"/>
    <w:rsid w:val="008621C6"/>
    <w:rsid w:val="008639B1"/>
    <w:rsid w:val="00864BC0"/>
    <w:rsid w:val="00866049"/>
    <w:rsid w:val="00866656"/>
    <w:rsid w:val="00866657"/>
    <w:rsid w:val="00871C30"/>
    <w:rsid w:val="0087501B"/>
    <w:rsid w:val="00877054"/>
    <w:rsid w:val="00880910"/>
    <w:rsid w:val="008820B1"/>
    <w:rsid w:val="008860D6"/>
    <w:rsid w:val="00886830"/>
    <w:rsid w:val="00887D45"/>
    <w:rsid w:val="00887F57"/>
    <w:rsid w:val="00892B6F"/>
    <w:rsid w:val="00895DB6"/>
    <w:rsid w:val="00897922"/>
    <w:rsid w:val="008A23A9"/>
    <w:rsid w:val="008A3C29"/>
    <w:rsid w:val="008A659C"/>
    <w:rsid w:val="008A6DC4"/>
    <w:rsid w:val="008A7D56"/>
    <w:rsid w:val="008B1101"/>
    <w:rsid w:val="008B2870"/>
    <w:rsid w:val="008B40BA"/>
    <w:rsid w:val="008B520D"/>
    <w:rsid w:val="008C35B1"/>
    <w:rsid w:val="008C5BA0"/>
    <w:rsid w:val="008C7E3F"/>
    <w:rsid w:val="008D0B4E"/>
    <w:rsid w:val="008D0D3F"/>
    <w:rsid w:val="008D203E"/>
    <w:rsid w:val="008D76BC"/>
    <w:rsid w:val="008D7947"/>
    <w:rsid w:val="008E14B0"/>
    <w:rsid w:val="008E4909"/>
    <w:rsid w:val="008E577C"/>
    <w:rsid w:val="008F0359"/>
    <w:rsid w:val="008F364B"/>
    <w:rsid w:val="008F59DB"/>
    <w:rsid w:val="008F5DC4"/>
    <w:rsid w:val="008F670E"/>
    <w:rsid w:val="009015E1"/>
    <w:rsid w:val="00905A99"/>
    <w:rsid w:val="0091247E"/>
    <w:rsid w:val="00912C40"/>
    <w:rsid w:val="00913AFF"/>
    <w:rsid w:val="00914782"/>
    <w:rsid w:val="0091613B"/>
    <w:rsid w:val="009162B4"/>
    <w:rsid w:val="00916B90"/>
    <w:rsid w:val="00920819"/>
    <w:rsid w:val="00922691"/>
    <w:rsid w:val="009227F5"/>
    <w:rsid w:val="00922DA8"/>
    <w:rsid w:val="00924EF7"/>
    <w:rsid w:val="0092716C"/>
    <w:rsid w:val="009279A9"/>
    <w:rsid w:val="00927B0B"/>
    <w:rsid w:val="00927B58"/>
    <w:rsid w:val="009337F4"/>
    <w:rsid w:val="00933CF5"/>
    <w:rsid w:val="0093559C"/>
    <w:rsid w:val="00936F7A"/>
    <w:rsid w:val="00937B94"/>
    <w:rsid w:val="00940613"/>
    <w:rsid w:val="0094425F"/>
    <w:rsid w:val="0094473B"/>
    <w:rsid w:val="0094502C"/>
    <w:rsid w:val="009512D6"/>
    <w:rsid w:val="00956945"/>
    <w:rsid w:val="00963703"/>
    <w:rsid w:val="00963BD3"/>
    <w:rsid w:val="00964B41"/>
    <w:rsid w:val="0096503B"/>
    <w:rsid w:val="0097772C"/>
    <w:rsid w:val="00980DF3"/>
    <w:rsid w:val="0098320C"/>
    <w:rsid w:val="00986B67"/>
    <w:rsid w:val="00987911"/>
    <w:rsid w:val="009900AD"/>
    <w:rsid w:val="009921E1"/>
    <w:rsid w:val="009925B3"/>
    <w:rsid w:val="00993A6B"/>
    <w:rsid w:val="00995072"/>
    <w:rsid w:val="00997354"/>
    <w:rsid w:val="00997609"/>
    <w:rsid w:val="009A172F"/>
    <w:rsid w:val="009A2B18"/>
    <w:rsid w:val="009A44B5"/>
    <w:rsid w:val="009A7464"/>
    <w:rsid w:val="009B3D7C"/>
    <w:rsid w:val="009C0CD6"/>
    <w:rsid w:val="009C0EC2"/>
    <w:rsid w:val="009C1FCA"/>
    <w:rsid w:val="009D1DA1"/>
    <w:rsid w:val="009D59FC"/>
    <w:rsid w:val="009E1622"/>
    <w:rsid w:val="009E54A3"/>
    <w:rsid w:val="009E6399"/>
    <w:rsid w:val="009F08E4"/>
    <w:rsid w:val="009F0BB3"/>
    <w:rsid w:val="009F3B95"/>
    <w:rsid w:val="009F4217"/>
    <w:rsid w:val="009F5316"/>
    <w:rsid w:val="00A015EB"/>
    <w:rsid w:val="00A01849"/>
    <w:rsid w:val="00A02149"/>
    <w:rsid w:val="00A027FB"/>
    <w:rsid w:val="00A06F7D"/>
    <w:rsid w:val="00A07095"/>
    <w:rsid w:val="00A07424"/>
    <w:rsid w:val="00A111CF"/>
    <w:rsid w:val="00A12764"/>
    <w:rsid w:val="00A1276E"/>
    <w:rsid w:val="00A1387F"/>
    <w:rsid w:val="00A144C1"/>
    <w:rsid w:val="00A14566"/>
    <w:rsid w:val="00A16438"/>
    <w:rsid w:val="00A17AA4"/>
    <w:rsid w:val="00A207D6"/>
    <w:rsid w:val="00A20D4E"/>
    <w:rsid w:val="00A20F2A"/>
    <w:rsid w:val="00A23DC5"/>
    <w:rsid w:val="00A303B1"/>
    <w:rsid w:val="00A3488E"/>
    <w:rsid w:val="00A34F91"/>
    <w:rsid w:val="00A354B9"/>
    <w:rsid w:val="00A45C16"/>
    <w:rsid w:val="00A511B0"/>
    <w:rsid w:val="00A52265"/>
    <w:rsid w:val="00A565C4"/>
    <w:rsid w:val="00A56698"/>
    <w:rsid w:val="00A569B7"/>
    <w:rsid w:val="00A6097A"/>
    <w:rsid w:val="00A63D86"/>
    <w:rsid w:val="00A6458C"/>
    <w:rsid w:val="00A65AF6"/>
    <w:rsid w:val="00A67172"/>
    <w:rsid w:val="00A674B3"/>
    <w:rsid w:val="00A71843"/>
    <w:rsid w:val="00A74990"/>
    <w:rsid w:val="00A85816"/>
    <w:rsid w:val="00A8590E"/>
    <w:rsid w:val="00A8659F"/>
    <w:rsid w:val="00A86D17"/>
    <w:rsid w:val="00A87296"/>
    <w:rsid w:val="00A87331"/>
    <w:rsid w:val="00A905DE"/>
    <w:rsid w:val="00A92013"/>
    <w:rsid w:val="00A924B3"/>
    <w:rsid w:val="00A94367"/>
    <w:rsid w:val="00A97E9F"/>
    <w:rsid w:val="00AA309A"/>
    <w:rsid w:val="00AA5987"/>
    <w:rsid w:val="00AA6D83"/>
    <w:rsid w:val="00AA741F"/>
    <w:rsid w:val="00AB0E2D"/>
    <w:rsid w:val="00AB4A14"/>
    <w:rsid w:val="00AB5BFC"/>
    <w:rsid w:val="00AC0595"/>
    <w:rsid w:val="00AC1E04"/>
    <w:rsid w:val="00AC2B86"/>
    <w:rsid w:val="00AC2F76"/>
    <w:rsid w:val="00AC3AA5"/>
    <w:rsid w:val="00AC7303"/>
    <w:rsid w:val="00AD1611"/>
    <w:rsid w:val="00AD1F0D"/>
    <w:rsid w:val="00AD1FC1"/>
    <w:rsid w:val="00AD34A9"/>
    <w:rsid w:val="00AD49B6"/>
    <w:rsid w:val="00AD7AE4"/>
    <w:rsid w:val="00AE19D9"/>
    <w:rsid w:val="00AE3146"/>
    <w:rsid w:val="00AE31E9"/>
    <w:rsid w:val="00AE4E36"/>
    <w:rsid w:val="00AE5C23"/>
    <w:rsid w:val="00AE6AD7"/>
    <w:rsid w:val="00AE75AD"/>
    <w:rsid w:val="00AE7F76"/>
    <w:rsid w:val="00AF05D7"/>
    <w:rsid w:val="00AF1103"/>
    <w:rsid w:val="00AF2895"/>
    <w:rsid w:val="00AF3B2A"/>
    <w:rsid w:val="00AF7ECE"/>
    <w:rsid w:val="00B01F24"/>
    <w:rsid w:val="00B02732"/>
    <w:rsid w:val="00B04AFA"/>
    <w:rsid w:val="00B052FC"/>
    <w:rsid w:val="00B106DA"/>
    <w:rsid w:val="00B15BA4"/>
    <w:rsid w:val="00B17113"/>
    <w:rsid w:val="00B20711"/>
    <w:rsid w:val="00B22817"/>
    <w:rsid w:val="00B25D51"/>
    <w:rsid w:val="00B300E3"/>
    <w:rsid w:val="00B3083B"/>
    <w:rsid w:val="00B31B72"/>
    <w:rsid w:val="00B34E45"/>
    <w:rsid w:val="00B355DC"/>
    <w:rsid w:val="00B3742C"/>
    <w:rsid w:val="00B37910"/>
    <w:rsid w:val="00B41096"/>
    <w:rsid w:val="00B5383E"/>
    <w:rsid w:val="00B6700F"/>
    <w:rsid w:val="00B67047"/>
    <w:rsid w:val="00B67DAF"/>
    <w:rsid w:val="00B746CB"/>
    <w:rsid w:val="00B75792"/>
    <w:rsid w:val="00B76FAD"/>
    <w:rsid w:val="00B803FA"/>
    <w:rsid w:val="00B833B7"/>
    <w:rsid w:val="00B8640C"/>
    <w:rsid w:val="00B87AC0"/>
    <w:rsid w:val="00B9676D"/>
    <w:rsid w:val="00B96909"/>
    <w:rsid w:val="00B97A8D"/>
    <w:rsid w:val="00B97B07"/>
    <w:rsid w:val="00BA3E41"/>
    <w:rsid w:val="00BA72CE"/>
    <w:rsid w:val="00BB1752"/>
    <w:rsid w:val="00BB3679"/>
    <w:rsid w:val="00BB6CAD"/>
    <w:rsid w:val="00BB7CAA"/>
    <w:rsid w:val="00BC2669"/>
    <w:rsid w:val="00BC3675"/>
    <w:rsid w:val="00BC388E"/>
    <w:rsid w:val="00BC4735"/>
    <w:rsid w:val="00BC6247"/>
    <w:rsid w:val="00BD20EC"/>
    <w:rsid w:val="00BD2BAF"/>
    <w:rsid w:val="00BD2C4E"/>
    <w:rsid w:val="00BD683E"/>
    <w:rsid w:val="00BE0E37"/>
    <w:rsid w:val="00BE2D2F"/>
    <w:rsid w:val="00BE3925"/>
    <w:rsid w:val="00BF03E4"/>
    <w:rsid w:val="00BF3666"/>
    <w:rsid w:val="00BF42E2"/>
    <w:rsid w:val="00BF4F4B"/>
    <w:rsid w:val="00BF7016"/>
    <w:rsid w:val="00C01247"/>
    <w:rsid w:val="00C061F6"/>
    <w:rsid w:val="00C0771A"/>
    <w:rsid w:val="00C07C16"/>
    <w:rsid w:val="00C116AE"/>
    <w:rsid w:val="00C151B4"/>
    <w:rsid w:val="00C17EB0"/>
    <w:rsid w:val="00C20ACC"/>
    <w:rsid w:val="00C20CC7"/>
    <w:rsid w:val="00C26D8B"/>
    <w:rsid w:val="00C31AD3"/>
    <w:rsid w:val="00C33D39"/>
    <w:rsid w:val="00C347F5"/>
    <w:rsid w:val="00C35157"/>
    <w:rsid w:val="00C36F9B"/>
    <w:rsid w:val="00C50E2A"/>
    <w:rsid w:val="00C53641"/>
    <w:rsid w:val="00C554CD"/>
    <w:rsid w:val="00C61215"/>
    <w:rsid w:val="00C62657"/>
    <w:rsid w:val="00C640E8"/>
    <w:rsid w:val="00C67FAE"/>
    <w:rsid w:val="00C70678"/>
    <w:rsid w:val="00C736EF"/>
    <w:rsid w:val="00C74D33"/>
    <w:rsid w:val="00C75B6C"/>
    <w:rsid w:val="00C8050F"/>
    <w:rsid w:val="00C80E81"/>
    <w:rsid w:val="00C80FD0"/>
    <w:rsid w:val="00C8161C"/>
    <w:rsid w:val="00C82F89"/>
    <w:rsid w:val="00C840C7"/>
    <w:rsid w:val="00C902C0"/>
    <w:rsid w:val="00C92A60"/>
    <w:rsid w:val="00C9555A"/>
    <w:rsid w:val="00C963F0"/>
    <w:rsid w:val="00CA0AB7"/>
    <w:rsid w:val="00CA30FA"/>
    <w:rsid w:val="00CA7EB1"/>
    <w:rsid w:val="00CB5198"/>
    <w:rsid w:val="00CB5AC1"/>
    <w:rsid w:val="00CB6032"/>
    <w:rsid w:val="00CC0E07"/>
    <w:rsid w:val="00CC1C05"/>
    <w:rsid w:val="00CC4B50"/>
    <w:rsid w:val="00CC5A6D"/>
    <w:rsid w:val="00CC6991"/>
    <w:rsid w:val="00CC6CAF"/>
    <w:rsid w:val="00CD4A7E"/>
    <w:rsid w:val="00CD5DAE"/>
    <w:rsid w:val="00CD725A"/>
    <w:rsid w:val="00CE100F"/>
    <w:rsid w:val="00CE36A3"/>
    <w:rsid w:val="00CE4105"/>
    <w:rsid w:val="00CF0FC7"/>
    <w:rsid w:val="00CF4BE9"/>
    <w:rsid w:val="00CF4C62"/>
    <w:rsid w:val="00CF5580"/>
    <w:rsid w:val="00CF5D53"/>
    <w:rsid w:val="00D01332"/>
    <w:rsid w:val="00D022F0"/>
    <w:rsid w:val="00D02614"/>
    <w:rsid w:val="00D04129"/>
    <w:rsid w:val="00D07BEA"/>
    <w:rsid w:val="00D11738"/>
    <w:rsid w:val="00D12ABF"/>
    <w:rsid w:val="00D13F0B"/>
    <w:rsid w:val="00D20185"/>
    <w:rsid w:val="00D20281"/>
    <w:rsid w:val="00D217DA"/>
    <w:rsid w:val="00D21CAD"/>
    <w:rsid w:val="00D246BB"/>
    <w:rsid w:val="00D265A8"/>
    <w:rsid w:val="00D27B73"/>
    <w:rsid w:val="00D30092"/>
    <w:rsid w:val="00D313E2"/>
    <w:rsid w:val="00D32BE0"/>
    <w:rsid w:val="00D3630A"/>
    <w:rsid w:val="00D41E87"/>
    <w:rsid w:val="00D46ABC"/>
    <w:rsid w:val="00D47724"/>
    <w:rsid w:val="00D563DD"/>
    <w:rsid w:val="00D57AB1"/>
    <w:rsid w:val="00D61C4B"/>
    <w:rsid w:val="00D65FCF"/>
    <w:rsid w:val="00D70098"/>
    <w:rsid w:val="00D72264"/>
    <w:rsid w:val="00D73D11"/>
    <w:rsid w:val="00D74D1C"/>
    <w:rsid w:val="00D75845"/>
    <w:rsid w:val="00D77F6D"/>
    <w:rsid w:val="00D80626"/>
    <w:rsid w:val="00D832CE"/>
    <w:rsid w:val="00D83710"/>
    <w:rsid w:val="00D84493"/>
    <w:rsid w:val="00D909ED"/>
    <w:rsid w:val="00D90D06"/>
    <w:rsid w:val="00D93508"/>
    <w:rsid w:val="00D978D4"/>
    <w:rsid w:val="00DA1FD7"/>
    <w:rsid w:val="00DA3347"/>
    <w:rsid w:val="00DA3AC9"/>
    <w:rsid w:val="00DA3E99"/>
    <w:rsid w:val="00DA435F"/>
    <w:rsid w:val="00DA4694"/>
    <w:rsid w:val="00DA547F"/>
    <w:rsid w:val="00DA63E3"/>
    <w:rsid w:val="00DB024E"/>
    <w:rsid w:val="00DB0B34"/>
    <w:rsid w:val="00DB0BD2"/>
    <w:rsid w:val="00DB3866"/>
    <w:rsid w:val="00DB5083"/>
    <w:rsid w:val="00DC252C"/>
    <w:rsid w:val="00DC40A8"/>
    <w:rsid w:val="00DC5001"/>
    <w:rsid w:val="00DC6E9E"/>
    <w:rsid w:val="00DC74CE"/>
    <w:rsid w:val="00DD0168"/>
    <w:rsid w:val="00DD1025"/>
    <w:rsid w:val="00DD32D7"/>
    <w:rsid w:val="00DE09A0"/>
    <w:rsid w:val="00DE1FA5"/>
    <w:rsid w:val="00DE2BFE"/>
    <w:rsid w:val="00DF2982"/>
    <w:rsid w:val="00DF2CC8"/>
    <w:rsid w:val="00DF4E06"/>
    <w:rsid w:val="00DF6F37"/>
    <w:rsid w:val="00DF79B6"/>
    <w:rsid w:val="00E00E22"/>
    <w:rsid w:val="00E02EFC"/>
    <w:rsid w:val="00E05FA1"/>
    <w:rsid w:val="00E065A6"/>
    <w:rsid w:val="00E1111B"/>
    <w:rsid w:val="00E11EC3"/>
    <w:rsid w:val="00E12189"/>
    <w:rsid w:val="00E13E1D"/>
    <w:rsid w:val="00E14531"/>
    <w:rsid w:val="00E14A35"/>
    <w:rsid w:val="00E165AE"/>
    <w:rsid w:val="00E1796A"/>
    <w:rsid w:val="00E2274B"/>
    <w:rsid w:val="00E25FF1"/>
    <w:rsid w:val="00E31385"/>
    <w:rsid w:val="00E3157C"/>
    <w:rsid w:val="00E3338E"/>
    <w:rsid w:val="00E336CC"/>
    <w:rsid w:val="00E3378F"/>
    <w:rsid w:val="00E34876"/>
    <w:rsid w:val="00E405F1"/>
    <w:rsid w:val="00E4551E"/>
    <w:rsid w:val="00E53424"/>
    <w:rsid w:val="00E53504"/>
    <w:rsid w:val="00E5631D"/>
    <w:rsid w:val="00E5659D"/>
    <w:rsid w:val="00E6188E"/>
    <w:rsid w:val="00E62518"/>
    <w:rsid w:val="00E63037"/>
    <w:rsid w:val="00E6439E"/>
    <w:rsid w:val="00E6523F"/>
    <w:rsid w:val="00E659F6"/>
    <w:rsid w:val="00E67415"/>
    <w:rsid w:val="00E674DF"/>
    <w:rsid w:val="00E731F7"/>
    <w:rsid w:val="00E74723"/>
    <w:rsid w:val="00E75338"/>
    <w:rsid w:val="00E7704C"/>
    <w:rsid w:val="00E80CF4"/>
    <w:rsid w:val="00E870DA"/>
    <w:rsid w:val="00E90A01"/>
    <w:rsid w:val="00E91346"/>
    <w:rsid w:val="00E9231F"/>
    <w:rsid w:val="00E93278"/>
    <w:rsid w:val="00E93B35"/>
    <w:rsid w:val="00E93F64"/>
    <w:rsid w:val="00E9491E"/>
    <w:rsid w:val="00E954AA"/>
    <w:rsid w:val="00EA0356"/>
    <w:rsid w:val="00EA6EF8"/>
    <w:rsid w:val="00EB1750"/>
    <w:rsid w:val="00EB1DCD"/>
    <w:rsid w:val="00EB4541"/>
    <w:rsid w:val="00EB4582"/>
    <w:rsid w:val="00EB4C94"/>
    <w:rsid w:val="00EB7143"/>
    <w:rsid w:val="00EB7618"/>
    <w:rsid w:val="00EB794E"/>
    <w:rsid w:val="00EC1A2D"/>
    <w:rsid w:val="00EC2B4B"/>
    <w:rsid w:val="00ED32F1"/>
    <w:rsid w:val="00ED6349"/>
    <w:rsid w:val="00EE137B"/>
    <w:rsid w:val="00EE1B7A"/>
    <w:rsid w:val="00EE44E3"/>
    <w:rsid w:val="00EE4D0A"/>
    <w:rsid w:val="00EE76AE"/>
    <w:rsid w:val="00EE77B2"/>
    <w:rsid w:val="00EF59BC"/>
    <w:rsid w:val="00EF70A1"/>
    <w:rsid w:val="00F008B3"/>
    <w:rsid w:val="00F0201E"/>
    <w:rsid w:val="00F022D4"/>
    <w:rsid w:val="00F02FBA"/>
    <w:rsid w:val="00F03BBD"/>
    <w:rsid w:val="00F064F3"/>
    <w:rsid w:val="00F07843"/>
    <w:rsid w:val="00F20617"/>
    <w:rsid w:val="00F2088C"/>
    <w:rsid w:val="00F227CD"/>
    <w:rsid w:val="00F22B36"/>
    <w:rsid w:val="00F23681"/>
    <w:rsid w:val="00F300E2"/>
    <w:rsid w:val="00F313C0"/>
    <w:rsid w:val="00F316AC"/>
    <w:rsid w:val="00F33BAD"/>
    <w:rsid w:val="00F35DA9"/>
    <w:rsid w:val="00F37551"/>
    <w:rsid w:val="00F42F8E"/>
    <w:rsid w:val="00F445B5"/>
    <w:rsid w:val="00F452A6"/>
    <w:rsid w:val="00F453F2"/>
    <w:rsid w:val="00F464A4"/>
    <w:rsid w:val="00F474E3"/>
    <w:rsid w:val="00F5011C"/>
    <w:rsid w:val="00F52B7B"/>
    <w:rsid w:val="00F52EFB"/>
    <w:rsid w:val="00F61753"/>
    <w:rsid w:val="00F63CAB"/>
    <w:rsid w:val="00F646ED"/>
    <w:rsid w:val="00F71623"/>
    <w:rsid w:val="00F72F14"/>
    <w:rsid w:val="00F756DF"/>
    <w:rsid w:val="00F76F9E"/>
    <w:rsid w:val="00F8287D"/>
    <w:rsid w:val="00F846DF"/>
    <w:rsid w:val="00F8561A"/>
    <w:rsid w:val="00F918AD"/>
    <w:rsid w:val="00F95DFC"/>
    <w:rsid w:val="00F96561"/>
    <w:rsid w:val="00F965A1"/>
    <w:rsid w:val="00FA03FA"/>
    <w:rsid w:val="00FA0FC9"/>
    <w:rsid w:val="00FA109C"/>
    <w:rsid w:val="00FB2CEB"/>
    <w:rsid w:val="00FB3055"/>
    <w:rsid w:val="00FB6D7A"/>
    <w:rsid w:val="00FB79BD"/>
    <w:rsid w:val="00FC17E3"/>
    <w:rsid w:val="00FC2482"/>
    <w:rsid w:val="00FC2E68"/>
    <w:rsid w:val="00FC694A"/>
    <w:rsid w:val="00FC76D2"/>
    <w:rsid w:val="00FC7F4C"/>
    <w:rsid w:val="00FD0FAE"/>
    <w:rsid w:val="00FD303E"/>
    <w:rsid w:val="00FD364E"/>
    <w:rsid w:val="00FD4056"/>
    <w:rsid w:val="00FD738E"/>
    <w:rsid w:val="00FE0925"/>
    <w:rsid w:val="00FE0946"/>
    <w:rsid w:val="00FE1DB8"/>
    <w:rsid w:val="00FE2E74"/>
    <w:rsid w:val="00FE315A"/>
    <w:rsid w:val="00FE5F63"/>
    <w:rsid w:val="00FE7A58"/>
    <w:rsid w:val="00FF0620"/>
    <w:rsid w:val="00FF0F38"/>
    <w:rsid w:val="00FF284B"/>
    <w:rsid w:val="00FF2F48"/>
    <w:rsid w:val="00FF419C"/>
    <w:rsid w:val="00FF6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1f0c2"/>
    </o:shapedefaults>
    <o:shapelayout v:ext="edit">
      <o:idmap v:ext="edit" data="1"/>
    </o:shapelayout>
  </w:shapeDefaults>
  <w:decimalSymbol w:val="."/>
  <w:listSeparator w:val=","/>
  <w14:docId w14:val="40FCA56E"/>
  <w15:docId w15:val="{DD621A11-155D-44B7-A3A9-D4BE1EFF4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5">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99"/>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atentStyles>
  <w:style w:type="paragraph" w:default="1" w:styleId="Normal">
    <w:name w:val="Normal"/>
    <w:qFormat/>
    <w:rsid w:val="00101400"/>
    <w:pPr>
      <w:spacing w:after="60" w:line="264" w:lineRule="auto"/>
      <w:ind w:left="720"/>
      <w:contextualSpacing/>
    </w:pPr>
    <w:rPr>
      <w:rFonts w:ascii="Segoe UI" w:hAnsi="Segoe UI"/>
      <w:color w:val="404040" w:themeColor="text1" w:themeTint="BF"/>
      <w:sz w:val="21"/>
      <w:szCs w:val="22"/>
      <w:lang w:eastAsia="ja-JP"/>
    </w:rPr>
  </w:style>
  <w:style w:type="paragraph" w:styleId="Heading1">
    <w:name w:val="heading 1"/>
    <w:next w:val="Normal"/>
    <w:link w:val="Heading1Char"/>
    <w:autoRedefine/>
    <w:qFormat/>
    <w:rsid w:val="00101400"/>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101400"/>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101400"/>
    <w:pPr>
      <w:spacing w:after="120" w:line="240" w:lineRule="auto"/>
      <w:outlineLvl w:val="2"/>
    </w:pPr>
    <w:rPr>
      <w:rFonts w:cs="Arial"/>
      <w:bCs/>
      <w:sz w:val="28"/>
      <w:szCs w:val="22"/>
    </w:rPr>
  </w:style>
  <w:style w:type="paragraph" w:styleId="Heading4">
    <w:name w:val="heading 4"/>
    <w:basedOn w:val="Normal"/>
    <w:next w:val="Normal"/>
    <w:link w:val="Heading4Char"/>
    <w:qFormat/>
    <w:rsid w:val="00101400"/>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10140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101400"/>
    <w:pPr>
      <w:spacing w:before="240"/>
      <w:outlineLvl w:val="5"/>
    </w:pPr>
    <w:rPr>
      <w:b/>
      <w:bCs/>
    </w:rPr>
  </w:style>
  <w:style w:type="paragraph" w:styleId="Heading9">
    <w:name w:val="heading 9"/>
    <w:basedOn w:val="Normal"/>
    <w:next w:val="Normal"/>
    <w:link w:val="Heading9Char"/>
    <w:locked/>
    <w:rsid w:val="00101400"/>
    <w:pPr>
      <w:spacing w:before="24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locked/>
    <w:rsid w:val="00101400"/>
    <w:rPr>
      <w:rFonts w:ascii="Tahoma" w:hAnsi="Tahoma" w:cs="Tahoma"/>
      <w:sz w:val="16"/>
      <w:szCs w:val="16"/>
    </w:rPr>
  </w:style>
  <w:style w:type="paragraph" w:customStyle="1" w:styleId="Legalese">
    <w:name w:val="Legalese"/>
    <w:basedOn w:val="Normal"/>
    <w:link w:val="LegaleseChar"/>
    <w:rsid w:val="00101400"/>
    <w:pPr>
      <w:spacing w:line="200" w:lineRule="exact"/>
    </w:pPr>
    <w:rPr>
      <w:rFonts w:ascii="Arial" w:hAnsi="Arial"/>
      <w:sz w:val="16"/>
      <w:szCs w:val="16"/>
    </w:rPr>
  </w:style>
  <w:style w:type="character" w:customStyle="1" w:styleId="LegaleseChar">
    <w:name w:val="Legalese Char"/>
    <w:basedOn w:val="DefaultParagraphFont"/>
    <w:link w:val="Legalese"/>
    <w:rsid w:val="00101400"/>
    <w:rPr>
      <w:rFonts w:ascii="Arial" w:hAnsi="Arial"/>
      <w:color w:val="404040" w:themeColor="text1" w:themeTint="BF"/>
      <w:sz w:val="16"/>
      <w:szCs w:val="16"/>
      <w:lang w:eastAsia="ja-JP"/>
    </w:rPr>
  </w:style>
  <w:style w:type="paragraph" w:customStyle="1" w:styleId="Byline">
    <w:name w:val="Byline"/>
    <w:basedOn w:val="Normal"/>
    <w:link w:val="BylineChar"/>
    <w:semiHidden/>
    <w:rsid w:val="00101400"/>
    <w:pPr>
      <w:spacing w:line="220" w:lineRule="exact"/>
    </w:pPr>
    <w:rPr>
      <w:rFonts w:ascii="Arial" w:hAnsi="Arial" w:cs="Arial"/>
      <w:sz w:val="16"/>
      <w:szCs w:val="16"/>
    </w:rPr>
  </w:style>
  <w:style w:type="character" w:customStyle="1" w:styleId="BylineChar">
    <w:name w:val="Byline Char"/>
    <w:basedOn w:val="DefaultParagraphFont"/>
    <w:link w:val="Byline"/>
    <w:semiHidden/>
    <w:rsid w:val="00101400"/>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101400"/>
    <w:rPr>
      <w:lang w:val="en-IN" w:eastAsia="en-US"/>
    </w:rPr>
  </w:style>
  <w:style w:type="paragraph" w:customStyle="1" w:styleId="AbstractTitle">
    <w:name w:val="Abstract Title"/>
    <w:basedOn w:val="Heading3"/>
    <w:semiHidden/>
    <w:locked/>
    <w:rsid w:val="00101400"/>
    <w:pPr>
      <w:pBdr>
        <w:top w:val="single" w:sz="4" w:space="4" w:color="auto"/>
      </w:pBdr>
      <w:spacing w:before="480"/>
    </w:pPr>
  </w:style>
  <w:style w:type="paragraph" w:customStyle="1" w:styleId="Abstract">
    <w:name w:val="Abstract"/>
    <w:basedOn w:val="Normal"/>
    <w:semiHidden/>
    <w:locked/>
    <w:rsid w:val="00101400"/>
    <w:pPr>
      <w:pBdr>
        <w:bottom w:val="single" w:sz="4" w:space="6" w:color="auto"/>
      </w:pBdr>
    </w:pPr>
    <w:rPr>
      <w:rFonts w:ascii="Arial" w:hAnsi="Arial"/>
      <w:sz w:val="20"/>
    </w:rPr>
  </w:style>
  <w:style w:type="paragraph" w:styleId="TOC1">
    <w:name w:val="toc 1"/>
    <w:next w:val="Normal"/>
    <w:autoRedefine/>
    <w:uiPriority w:val="39"/>
    <w:rsid w:val="00101400"/>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101400"/>
    <w:pPr>
      <w:spacing w:line="300" w:lineRule="exact"/>
      <w:ind w:left="440"/>
    </w:pPr>
    <w:rPr>
      <w:rFonts w:ascii="Segoe UI" w:hAnsi="Segoe UI"/>
      <w:i/>
      <w:iCs/>
      <w:lang w:eastAsia="ja-JP"/>
    </w:rPr>
  </w:style>
  <w:style w:type="paragraph" w:styleId="TOC2">
    <w:name w:val="toc 2"/>
    <w:next w:val="Normal"/>
    <w:autoRedefine/>
    <w:uiPriority w:val="39"/>
    <w:rsid w:val="00101400"/>
    <w:pPr>
      <w:spacing w:line="300" w:lineRule="exact"/>
      <w:ind w:left="220"/>
    </w:pPr>
    <w:rPr>
      <w:rFonts w:ascii="Segoe UI" w:hAnsi="Segoe UI"/>
      <w:smallCaps/>
      <w:lang w:eastAsia="ja-JP"/>
    </w:rPr>
  </w:style>
  <w:style w:type="character" w:styleId="Hyperlink">
    <w:name w:val="Hyperlink"/>
    <w:basedOn w:val="DefaultParagraphFont"/>
    <w:uiPriority w:val="99"/>
    <w:qFormat/>
    <w:rsid w:val="00101400"/>
    <w:rPr>
      <w:rFonts w:ascii="Segoe UI" w:hAnsi="Segoe UI"/>
      <w:color w:val="0000FF"/>
      <w:u w:val="none"/>
    </w:rPr>
  </w:style>
  <w:style w:type="paragraph" w:customStyle="1" w:styleId="Contents">
    <w:name w:val="Contents"/>
    <w:semiHidden/>
    <w:locked/>
    <w:rsid w:val="00101400"/>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101400"/>
    <w:pPr>
      <w:pBdr>
        <w:bottom w:val="single" w:sz="4" w:space="1" w:color="auto"/>
      </w:pBdr>
      <w:tabs>
        <w:tab w:val="right" w:pos="7920"/>
        <w:tab w:val="right" w:pos="8640"/>
      </w:tabs>
      <w:ind w:left="0"/>
    </w:pPr>
    <w:rPr>
      <w:rFonts w:ascii="Arial" w:hAnsi="Arial"/>
      <w:b/>
      <w:noProof/>
      <w:sz w:val="16"/>
    </w:rPr>
  </w:style>
  <w:style w:type="paragraph" w:styleId="Footer">
    <w:name w:val="footer"/>
    <w:basedOn w:val="Normal"/>
    <w:link w:val="FooterChar"/>
    <w:rsid w:val="00101400"/>
    <w:pPr>
      <w:tabs>
        <w:tab w:val="center" w:pos="4320"/>
        <w:tab w:val="right" w:pos="8640"/>
      </w:tabs>
      <w:jc w:val="center"/>
    </w:pPr>
    <w:rPr>
      <w:rFonts w:ascii="Arial" w:hAnsi="Arial"/>
      <w:sz w:val="16"/>
    </w:rPr>
  </w:style>
  <w:style w:type="character" w:styleId="PageNumber">
    <w:name w:val="page number"/>
    <w:basedOn w:val="DefaultParagraphFont"/>
    <w:locked/>
    <w:rsid w:val="00101400"/>
  </w:style>
  <w:style w:type="paragraph" w:customStyle="1" w:styleId="LogoMod">
    <w:name w:val="Logo_Mod"/>
    <w:basedOn w:val="Normal"/>
    <w:semiHidden/>
    <w:locked/>
    <w:rsid w:val="00101400"/>
    <w:pPr>
      <w:framePr w:w="4626" w:h="1726" w:hRule="exact" w:hSpace="187" w:wrap="around" w:vAnchor="page" w:hAnchor="page" w:x="849" w:y="721" w:anchorLock="1"/>
      <w:spacing w:after="160" w:line="240" w:lineRule="atLeast"/>
      <w:ind w:left="0"/>
    </w:pPr>
    <w:rPr>
      <w:rFonts w:eastAsia="Times New Roman"/>
      <w:szCs w:val="20"/>
      <w:lang w:eastAsia="en-US"/>
    </w:rPr>
  </w:style>
  <w:style w:type="paragraph" w:customStyle="1" w:styleId="Lb1">
    <w:name w:val="Lb1"/>
    <w:basedOn w:val="Normal"/>
    <w:qFormat/>
    <w:rsid w:val="00101400"/>
    <w:pPr>
      <w:numPr>
        <w:numId w:val="5"/>
      </w:numPr>
      <w:tabs>
        <w:tab w:val="left" w:pos="720"/>
      </w:tabs>
    </w:pPr>
  </w:style>
  <w:style w:type="paragraph" w:customStyle="1" w:styleId="Lb2">
    <w:name w:val="Lb2"/>
    <w:basedOn w:val="Normal"/>
    <w:autoRedefine/>
    <w:qFormat/>
    <w:rsid w:val="00101400"/>
    <w:pPr>
      <w:numPr>
        <w:numId w:val="4"/>
      </w:numPr>
    </w:pPr>
  </w:style>
  <w:style w:type="paragraph" w:customStyle="1" w:styleId="CodeNumbered">
    <w:name w:val="Code Numbered"/>
    <w:basedOn w:val="Code"/>
    <w:locked/>
    <w:rsid w:val="00101400"/>
    <w:pPr>
      <w:numPr>
        <w:numId w:val="7"/>
      </w:numPr>
    </w:pPr>
  </w:style>
  <w:style w:type="paragraph" w:customStyle="1" w:styleId="Code">
    <w:name w:val="Code"/>
    <w:basedOn w:val="Normal"/>
    <w:qFormat/>
    <w:rsid w:val="00101400"/>
    <w:pPr>
      <w:shd w:val="clear" w:color="auto" w:fill="E6E6E6"/>
      <w:spacing w:before="180" w:line="220" w:lineRule="exact"/>
    </w:pPr>
    <w:rPr>
      <w:rFonts w:ascii="Consolas" w:hAnsi="Consolas"/>
      <w:sz w:val="20"/>
      <w:szCs w:val="16"/>
    </w:rPr>
  </w:style>
  <w:style w:type="paragraph" w:customStyle="1" w:styleId="Note">
    <w:name w:val="Note"/>
    <w:autoRedefine/>
    <w:qFormat/>
    <w:rsid w:val="00C20ACC"/>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101400"/>
    <w:pPr>
      <w:spacing w:before="120" w:after="120"/>
      <w:ind w:left="864" w:hanging="144"/>
    </w:pPr>
  </w:style>
  <w:style w:type="table" w:styleId="TableGrid">
    <w:name w:val="Table Grid"/>
    <w:basedOn w:val="TableNormal"/>
    <w:locked/>
    <w:rsid w:val="00101400"/>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101400"/>
    <w:pPr>
      <w:spacing w:before="40" w:line="220" w:lineRule="exact"/>
      <w:ind w:left="72"/>
    </w:pPr>
    <w:rPr>
      <w:rFonts w:ascii="Arial" w:hAnsi="Arial"/>
      <w:sz w:val="18"/>
      <w:szCs w:val="18"/>
    </w:rPr>
  </w:style>
  <w:style w:type="paragraph" w:customStyle="1" w:styleId="TableTitle">
    <w:name w:val="Table Title"/>
    <w:basedOn w:val="Normal"/>
    <w:qFormat/>
    <w:rsid w:val="00101400"/>
    <w:pPr>
      <w:keepNext/>
      <w:keepLines/>
      <w:suppressAutoHyphens/>
      <w:spacing w:before="60"/>
      <w:outlineLvl w:val="4"/>
    </w:pPr>
    <w:rPr>
      <w:rFonts w:ascii="Arial" w:hAnsi="Arial" w:cs="Arial"/>
      <w:b/>
    </w:rPr>
  </w:style>
  <w:style w:type="paragraph" w:customStyle="1" w:styleId="TableHead">
    <w:name w:val="Table Head"/>
    <w:basedOn w:val="Normal"/>
    <w:qFormat/>
    <w:rsid w:val="00101400"/>
    <w:pPr>
      <w:suppressAutoHyphens/>
      <w:spacing w:before="40" w:after="40" w:line="220" w:lineRule="exact"/>
      <w:ind w:left="72"/>
    </w:pPr>
    <w:rPr>
      <w:rFonts w:ascii="Arial" w:hAnsi="Arial"/>
      <w:b/>
      <w:sz w:val="18"/>
      <w:szCs w:val="18"/>
    </w:rPr>
  </w:style>
  <w:style w:type="paragraph" w:customStyle="1" w:styleId="Lp1">
    <w:name w:val="Lp1"/>
    <w:basedOn w:val="Normal"/>
    <w:qFormat/>
    <w:rsid w:val="00101400"/>
    <w:pPr>
      <w:ind w:left="1080"/>
    </w:pPr>
  </w:style>
  <w:style w:type="paragraph" w:customStyle="1" w:styleId="Lp2">
    <w:name w:val="Lp2"/>
    <w:basedOn w:val="Normal"/>
    <w:qFormat/>
    <w:rsid w:val="00101400"/>
    <w:pPr>
      <w:ind w:left="1440"/>
    </w:pPr>
  </w:style>
  <w:style w:type="paragraph" w:customStyle="1" w:styleId="Ln1">
    <w:name w:val="Ln1"/>
    <w:basedOn w:val="Normal"/>
    <w:autoRedefine/>
    <w:qFormat/>
    <w:rsid w:val="00AE6AD7"/>
    <w:pPr>
      <w:numPr>
        <w:numId w:val="14"/>
      </w:numPr>
      <w:spacing w:before="60"/>
    </w:pPr>
  </w:style>
  <w:style w:type="table" w:customStyle="1" w:styleId="TableILT">
    <w:name w:val="Table ILT"/>
    <w:basedOn w:val="TableNormal"/>
    <w:rsid w:val="00101400"/>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101400"/>
    <w:pPr>
      <w:spacing w:before="0" w:after="0"/>
      <w:ind w:left="240"/>
    </w:pPr>
    <w:rPr>
      <w:sz w:val="18"/>
    </w:rPr>
  </w:style>
  <w:style w:type="paragraph" w:customStyle="1" w:styleId="TableImage">
    <w:name w:val="Table Image"/>
    <w:basedOn w:val="TableBody"/>
    <w:qFormat/>
    <w:rsid w:val="00101400"/>
    <w:pPr>
      <w:spacing w:line="240" w:lineRule="auto"/>
      <w:ind w:left="67"/>
    </w:pPr>
  </w:style>
  <w:style w:type="paragraph" w:customStyle="1" w:styleId="TableLn1">
    <w:name w:val="Table Ln1"/>
    <w:basedOn w:val="TableBody"/>
    <w:qFormat/>
    <w:rsid w:val="00101400"/>
    <w:pPr>
      <w:numPr>
        <w:numId w:val="10"/>
      </w:numPr>
    </w:pPr>
  </w:style>
  <w:style w:type="paragraph" w:customStyle="1" w:styleId="Lb3">
    <w:name w:val="Lb3"/>
    <w:basedOn w:val="Normal"/>
    <w:qFormat/>
    <w:rsid w:val="00101400"/>
    <w:pPr>
      <w:numPr>
        <w:numId w:val="40"/>
      </w:numPr>
      <w:ind w:left="1800"/>
    </w:pPr>
  </w:style>
  <w:style w:type="character" w:styleId="HTMLSample">
    <w:name w:val="HTML Sample"/>
    <w:basedOn w:val="DefaultParagraphFont"/>
    <w:semiHidden/>
    <w:locked/>
    <w:rsid w:val="00101400"/>
    <w:rPr>
      <w:rFonts w:ascii="Courier New" w:hAnsi="Courier New" w:cs="Courier New"/>
    </w:rPr>
  </w:style>
  <w:style w:type="paragraph" w:styleId="HTMLPreformatted">
    <w:name w:val="HTML Preformatted"/>
    <w:basedOn w:val="Normal"/>
    <w:link w:val="HTMLPreformattedChar"/>
    <w:semiHidden/>
    <w:locked/>
    <w:rsid w:val="00101400"/>
    <w:rPr>
      <w:rFonts w:ascii="Courier New" w:hAnsi="Courier New" w:cs="Courier New"/>
      <w:sz w:val="20"/>
      <w:szCs w:val="20"/>
    </w:rPr>
  </w:style>
  <w:style w:type="paragraph" w:customStyle="1" w:styleId="Answer">
    <w:name w:val="Answer"/>
    <w:basedOn w:val="Normal"/>
    <w:next w:val="Normal"/>
    <w:rsid w:val="00101400"/>
  </w:style>
  <w:style w:type="paragraph" w:customStyle="1" w:styleId="ArtInFrame">
    <w:name w:val="ArtInFrame"/>
    <w:basedOn w:val="Art"/>
    <w:semiHidden/>
    <w:locked/>
    <w:rsid w:val="00101400"/>
    <w:pPr>
      <w:framePr w:hSpace="180" w:vSpace="180" w:wrap="around" w:vAnchor="page" w:hAnchor="page" w:x="577" w:y="9073"/>
      <w:tabs>
        <w:tab w:val="left" w:pos="0"/>
        <w:tab w:val="left" w:pos="300"/>
      </w:tabs>
      <w:ind w:left="0"/>
    </w:pPr>
    <w:rPr>
      <w:rFonts w:eastAsia="Times New Roman"/>
      <w:b/>
      <w:vanish/>
      <w:szCs w:val="20"/>
      <w:lang w:eastAsia="en-US"/>
    </w:rPr>
  </w:style>
  <w:style w:type="character" w:customStyle="1" w:styleId="Hidden">
    <w:name w:val="Hidden"/>
    <w:qFormat/>
    <w:rsid w:val="00101400"/>
    <w:rPr>
      <w:vanish/>
      <w:color w:val="FF0000"/>
    </w:rPr>
  </w:style>
  <w:style w:type="paragraph" w:customStyle="1" w:styleId="TaskSumHead">
    <w:name w:val="TaskSum Head"/>
    <w:basedOn w:val="Normal"/>
    <w:locked/>
    <w:rsid w:val="00101400"/>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cs="Arial"/>
      <w:b/>
      <w:sz w:val="18"/>
      <w:szCs w:val="18"/>
    </w:rPr>
  </w:style>
  <w:style w:type="paragraph" w:customStyle="1" w:styleId="TaskSumPara">
    <w:name w:val="TaskSum Para"/>
    <w:basedOn w:val="Normal"/>
    <w:locked/>
    <w:rsid w:val="00101400"/>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sz w:val="18"/>
      <w:szCs w:val="18"/>
    </w:rPr>
  </w:style>
  <w:style w:type="character" w:customStyle="1" w:styleId="NotePrefix">
    <w:name w:val="Note Prefix"/>
    <w:basedOn w:val="DefaultParagraphFont"/>
    <w:qFormat/>
    <w:rsid w:val="00101400"/>
    <w:rPr>
      <w:b/>
    </w:rPr>
  </w:style>
  <w:style w:type="paragraph" w:customStyle="1" w:styleId="Checklist">
    <w:name w:val="Checklist"/>
    <w:basedOn w:val="Normal"/>
    <w:qFormat/>
    <w:rsid w:val="00101400"/>
    <w:pPr>
      <w:numPr>
        <w:numId w:val="1"/>
      </w:numPr>
      <w:tabs>
        <w:tab w:val="left" w:pos="720"/>
      </w:tabs>
    </w:pPr>
  </w:style>
  <w:style w:type="paragraph" w:styleId="DocumentMap">
    <w:name w:val="Document Map"/>
    <w:basedOn w:val="Normal"/>
    <w:link w:val="DocumentMapChar"/>
    <w:semiHidden/>
    <w:locked/>
    <w:rsid w:val="00101400"/>
    <w:pPr>
      <w:shd w:val="clear" w:color="auto" w:fill="000080"/>
    </w:pPr>
    <w:rPr>
      <w:rFonts w:ascii="Tahoma" w:hAnsi="Tahoma" w:cs="Tahoma"/>
      <w:sz w:val="20"/>
      <w:szCs w:val="20"/>
    </w:rPr>
  </w:style>
  <w:style w:type="character" w:styleId="Strong">
    <w:name w:val="Strong"/>
    <w:basedOn w:val="DefaultParagraphFont"/>
    <w:uiPriority w:val="99"/>
    <w:locked/>
    <w:rsid w:val="00101400"/>
    <w:rPr>
      <w:b/>
      <w:bCs/>
    </w:rPr>
  </w:style>
  <w:style w:type="character" w:styleId="Emphasis">
    <w:name w:val="Emphasis"/>
    <w:basedOn w:val="DefaultParagraphFont"/>
    <w:locked/>
    <w:rsid w:val="00101400"/>
    <w:rPr>
      <w:i/>
      <w:iCs/>
    </w:rPr>
  </w:style>
  <w:style w:type="paragraph" w:customStyle="1" w:styleId="Question">
    <w:name w:val="Question"/>
    <w:basedOn w:val="Normal"/>
    <w:next w:val="Answer"/>
    <w:rsid w:val="00101400"/>
  </w:style>
  <w:style w:type="character" w:styleId="CommentReference">
    <w:name w:val="annotation reference"/>
    <w:basedOn w:val="DefaultParagraphFont"/>
    <w:uiPriority w:val="99"/>
    <w:semiHidden/>
    <w:locked/>
    <w:rsid w:val="00101400"/>
    <w:rPr>
      <w:sz w:val="16"/>
      <w:szCs w:val="16"/>
    </w:rPr>
  </w:style>
  <w:style w:type="paragraph" w:customStyle="1" w:styleId="TableLb1">
    <w:name w:val="Table Lb1"/>
    <w:basedOn w:val="TableBody"/>
    <w:qFormat/>
    <w:rsid w:val="00101400"/>
    <w:pPr>
      <w:numPr>
        <w:numId w:val="3"/>
      </w:numPr>
    </w:pPr>
  </w:style>
  <w:style w:type="paragraph" w:customStyle="1" w:styleId="TableLb2">
    <w:name w:val="Table Lb2"/>
    <w:basedOn w:val="TableLb1"/>
    <w:qFormat/>
    <w:rsid w:val="00101400"/>
    <w:pPr>
      <w:numPr>
        <w:numId w:val="2"/>
      </w:numPr>
    </w:pPr>
  </w:style>
  <w:style w:type="paragraph" w:styleId="CommentText">
    <w:name w:val="annotation text"/>
    <w:basedOn w:val="Normal"/>
    <w:link w:val="CommentTextChar"/>
    <w:uiPriority w:val="99"/>
    <w:semiHidden/>
    <w:locked/>
    <w:rsid w:val="00101400"/>
    <w:rPr>
      <w:sz w:val="20"/>
      <w:szCs w:val="20"/>
    </w:rPr>
  </w:style>
  <w:style w:type="paragraph" w:customStyle="1" w:styleId="TableLn2">
    <w:name w:val="Table Ln2"/>
    <w:basedOn w:val="TableBody"/>
    <w:qFormat/>
    <w:rsid w:val="00101400"/>
    <w:pPr>
      <w:numPr>
        <w:numId w:val="11"/>
      </w:numPr>
    </w:pPr>
  </w:style>
  <w:style w:type="paragraph" w:customStyle="1" w:styleId="Ln2">
    <w:name w:val="Ln2"/>
    <w:basedOn w:val="Ln1"/>
    <w:qFormat/>
    <w:rsid w:val="00101400"/>
    <w:pPr>
      <w:numPr>
        <w:numId w:val="9"/>
      </w:numPr>
    </w:pPr>
  </w:style>
  <w:style w:type="paragraph" w:customStyle="1" w:styleId="Ln3">
    <w:name w:val="Ln3"/>
    <w:basedOn w:val="Ln2"/>
    <w:qFormat/>
    <w:rsid w:val="00101400"/>
    <w:pPr>
      <w:numPr>
        <w:numId w:val="41"/>
      </w:numPr>
    </w:pPr>
  </w:style>
  <w:style w:type="paragraph" w:customStyle="1" w:styleId="Lp3">
    <w:name w:val="Lp3"/>
    <w:basedOn w:val="Normal"/>
    <w:qFormat/>
    <w:rsid w:val="00101400"/>
    <w:pPr>
      <w:ind w:left="1800"/>
    </w:pPr>
  </w:style>
  <w:style w:type="paragraph" w:customStyle="1" w:styleId="Pb">
    <w:name w:val="Pb"/>
    <w:next w:val="Normal"/>
    <w:qFormat/>
    <w:rsid w:val="00101400"/>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101400"/>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101400"/>
    <w:rPr>
      <w:b/>
      <w:bCs/>
    </w:rPr>
  </w:style>
  <w:style w:type="paragraph" w:styleId="ListBullet3">
    <w:name w:val="List Bullet 3"/>
    <w:basedOn w:val="Normal"/>
    <w:semiHidden/>
    <w:locked/>
    <w:rsid w:val="00101400"/>
    <w:pPr>
      <w:tabs>
        <w:tab w:val="num" w:pos="1080"/>
      </w:tabs>
      <w:ind w:left="1080" w:hanging="360"/>
    </w:pPr>
  </w:style>
  <w:style w:type="table" w:customStyle="1" w:styleId="TableILT2-ColLab">
    <w:name w:val="Table ILT 2-Col Lab"/>
    <w:basedOn w:val="TableNormal"/>
    <w:rsid w:val="00101400"/>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101400"/>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101400"/>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101400"/>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101400"/>
    <w:rPr>
      <w:b/>
      <w:i/>
    </w:rPr>
  </w:style>
  <w:style w:type="character" w:customStyle="1" w:styleId="Underline">
    <w:name w:val="Underline"/>
    <w:qFormat/>
    <w:rsid w:val="00101400"/>
    <w:rPr>
      <w:dstrike w:val="0"/>
      <w:u w:val="single"/>
      <w:vertAlign w:val="baseline"/>
    </w:rPr>
  </w:style>
  <w:style w:type="character" w:customStyle="1" w:styleId="HiddenStrong">
    <w:name w:val="Hidden Strong"/>
    <w:basedOn w:val="Strong"/>
    <w:locked/>
    <w:rsid w:val="00101400"/>
    <w:rPr>
      <w:b/>
      <w:bCs/>
      <w:vanish/>
      <w:color w:val="FF0000"/>
    </w:rPr>
  </w:style>
  <w:style w:type="paragraph" w:customStyle="1" w:styleId="Version">
    <w:name w:val="Version"/>
    <w:basedOn w:val="Normal"/>
    <w:locked/>
    <w:rsid w:val="00101400"/>
    <w:rPr>
      <w:color w:val="FFFFFF"/>
    </w:rPr>
  </w:style>
  <w:style w:type="character" w:customStyle="1" w:styleId="Placeholder">
    <w:name w:val="Placeholder"/>
    <w:basedOn w:val="DefaultParagraphFont"/>
    <w:locked/>
    <w:rsid w:val="00101400"/>
    <w:rPr>
      <w:color w:val="0000FF"/>
    </w:rPr>
  </w:style>
  <w:style w:type="paragraph" w:customStyle="1" w:styleId="DocumentTitleSecond">
    <w:name w:val="Document Title Second"/>
    <w:basedOn w:val="Normal"/>
    <w:next w:val="Normal"/>
    <w:qFormat/>
    <w:rsid w:val="00101400"/>
    <w:pPr>
      <w:spacing w:before="360" w:after="360"/>
      <w:ind w:left="0" w:right="2160"/>
    </w:pPr>
    <w:rPr>
      <w:rFonts w:ascii="Segoe UI Semibold" w:hAnsi="Segoe UI Semibold" w:cs="Tahoma"/>
      <w:bCs/>
      <w:kern w:val="32"/>
      <w:sz w:val="36"/>
      <w:szCs w:val="36"/>
    </w:rPr>
  </w:style>
  <w:style w:type="paragraph" w:customStyle="1" w:styleId="Graphic">
    <w:name w:val="Graphic"/>
    <w:basedOn w:val="Art"/>
    <w:qFormat/>
    <w:rsid w:val="00101400"/>
  </w:style>
  <w:style w:type="paragraph" w:customStyle="1" w:styleId="Heading5W">
    <w:name w:val="Heading 5 W+"/>
    <w:basedOn w:val="Normal"/>
    <w:next w:val="Normal"/>
    <w:qFormat/>
    <w:rsid w:val="00101400"/>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101400"/>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101400"/>
    <w:rPr>
      <w:i/>
    </w:rPr>
  </w:style>
  <w:style w:type="character" w:customStyle="1" w:styleId="Bold">
    <w:name w:val="Bold"/>
    <w:basedOn w:val="DefaultParagraphFont"/>
    <w:uiPriority w:val="1"/>
    <w:qFormat/>
    <w:rsid w:val="00101400"/>
    <w:rPr>
      <w:b/>
    </w:rPr>
  </w:style>
  <w:style w:type="paragraph" w:customStyle="1" w:styleId="TableLp1">
    <w:name w:val="Table Lp1"/>
    <w:basedOn w:val="TableBody"/>
    <w:qFormat/>
    <w:rsid w:val="00101400"/>
    <w:pPr>
      <w:ind w:left="432"/>
    </w:pPr>
  </w:style>
  <w:style w:type="paragraph" w:customStyle="1" w:styleId="TableLp2">
    <w:name w:val="Table Lp2"/>
    <w:basedOn w:val="TableBody"/>
    <w:qFormat/>
    <w:rsid w:val="00101400"/>
    <w:pPr>
      <w:ind w:left="792"/>
    </w:pPr>
  </w:style>
  <w:style w:type="table" w:customStyle="1" w:styleId="WTable">
    <w:name w:val="W+ Table"/>
    <w:basedOn w:val="TableNormal"/>
    <w:uiPriority w:val="99"/>
    <w:rsid w:val="00101400"/>
    <w:tblPr/>
  </w:style>
  <w:style w:type="table" w:styleId="ColorfulList-Accent5">
    <w:name w:val="Colorful List Accent 5"/>
    <w:basedOn w:val="TableNormal"/>
    <w:uiPriority w:val="72"/>
    <w:locked/>
    <w:rsid w:val="00101400"/>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101400"/>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101400"/>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101400"/>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101400"/>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101400"/>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101400"/>
    <w:pPr>
      <w:ind w:left="660"/>
    </w:pPr>
    <w:rPr>
      <w:rFonts w:asciiTheme="minorHAnsi" w:hAnsiTheme="minorHAnsi"/>
      <w:sz w:val="18"/>
      <w:szCs w:val="18"/>
    </w:rPr>
  </w:style>
  <w:style w:type="paragraph" w:styleId="TOC5">
    <w:name w:val="toc 5"/>
    <w:basedOn w:val="Normal"/>
    <w:next w:val="Normal"/>
    <w:autoRedefine/>
    <w:uiPriority w:val="39"/>
    <w:locked/>
    <w:rsid w:val="00101400"/>
    <w:pPr>
      <w:ind w:left="880"/>
    </w:pPr>
    <w:rPr>
      <w:rFonts w:asciiTheme="minorHAnsi" w:hAnsiTheme="minorHAnsi"/>
      <w:sz w:val="20"/>
      <w:szCs w:val="20"/>
    </w:rPr>
  </w:style>
  <w:style w:type="paragraph" w:styleId="TOC6">
    <w:name w:val="toc 6"/>
    <w:basedOn w:val="Normal"/>
    <w:next w:val="Normal"/>
    <w:autoRedefine/>
    <w:locked/>
    <w:rsid w:val="00101400"/>
    <w:pPr>
      <w:ind w:left="1100"/>
    </w:pPr>
    <w:rPr>
      <w:rFonts w:asciiTheme="minorHAnsi" w:hAnsiTheme="minorHAnsi"/>
      <w:sz w:val="20"/>
      <w:szCs w:val="20"/>
    </w:rPr>
  </w:style>
  <w:style w:type="paragraph" w:styleId="TOC7">
    <w:name w:val="toc 7"/>
    <w:basedOn w:val="Normal"/>
    <w:next w:val="Normal"/>
    <w:autoRedefine/>
    <w:locked/>
    <w:rsid w:val="00101400"/>
    <w:pPr>
      <w:ind w:left="1320"/>
    </w:pPr>
    <w:rPr>
      <w:rFonts w:asciiTheme="minorHAnsi" w:hAnsiTheme="minorHAnsi"/>
      <w:sz w:val="20"/>
      <w:szCs w:val="20"/>
    </w:rPr>
  </w:style>
  <w:style w:type="paragraph" w:styleId="TOC8">
    <w:name w:val="toc 8"/>
    <w:basedOn w:val="Normal"/>
    <w:next w:val="Normal"/>
    <w:autoRedefine/>
    <w:locked/>
    <w:rsid w:val="00101400"/>
    <w:pPr>
      <w:ind w:left="1540"/>
    </w:pPr>
    <w:rPr>
      <w:rFonts w:asciiTheme="minorHAnsi" w:hAnsiTheme="minorHAnsi"/>
      <w:sz w:val="20"/>
      <w:szCs w:val="20"/>
    </w:rPr>
  </w:style>
  <w:style w:type="paragraph" w:styleId="TOC9">
    <w:name w:val="toc 9"/>
    <w:basedOn w:val="Normal"/>
    <w:next w:val="Normal"/>
    <w:autoRedefine/>
    <w:locked/>
    <w:rsid w:val="00101400"/>
    <w:pPr>
      <w:ind w:left="1760"/>
    </w:pPr>
    <w:rPr>
      <w:rFonts w:asciiTheme="minorHAnsi" w:hAnsiTheme="minorHAnsi"/>
      <w:sz w:val="20"/>
      <w:szCs w:val="20"/>
    </w:rPr>
  </w:style>
  <w:style w:type="table" w:customStyle="1" w:styleId="LightList1">
    <w:name w:val="Light List1"/>
    <w:basedOn w:val="TableNormal"/>
    <w:uiPriority w:val="61"/>
    <w:rsid w:val="0010140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101400"/>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101400"/>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101400"/>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101400"/>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101400"/>
    <w:rPr>
      <w:rFonts w:ascii="Arial" w:hAnsi="Arial" w:cs="Arial"/>
      <w:color w:val="000000" w:themeColor="text1"/>
    </w:rPr>
  </w:style>
  <w:style w:type="paragraph" w:customStyle="1" w:styleId="HeaderOddPage">
    <w:name w:val="Header Odd Page"/>
    <w:basedOn w:val="Normal"/>
    <w:rsid w:val="00101400"/>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101400"/>
    <w:pPr>
      <w:jc w:val="left"/>
    </w:pPr>
  </w:style>
  <w:style w:type="paragraph" w:styleId="ListParagraph">
    <w:name w:val="List Paragraph"/>
    <w:basedOn w:val="Normal"/>
    <w:locked/>
    <w:rsid w:val="00101400"/>
  </w:style>
  <w:style w:type="paragraph" w:customStyle="1" w:styleId="BookVersion">
    <w:name w:val="Book Version"/>
    <w:basedOn w:val="Normal"/>
    <w:link w:val="BookVersionChar"/>
    <w:qFormat/>
    <w:rsid w:val="00101400"/>
    <w:pPr>
      <w:jc w:val="right"/>
    </w:pPr>
  </w:style>
  <w:style w:type="character" w:customStyle="1" w:styleId="BookVersionChar">
    <w:name w:val="Book Version Char"/>
    <w:basedOn w:val="DefaultParagraphFont"/>
    <w:link w:val="BookVersion"/>
    <w:rsid w:val="00101400"/>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101400"/>
    <w:rPr>
      <w:vertAlign w:val="superscript"/>
    </w:rPr>
  </w:style>
  <w:style w:type="paragraph" w:customStyle="1" w:styleId="AnswerLine">
    <w:name w:val="Answer Line"/>
    <w:basedOn w:val="Normal"/>
    <w:qFormat/>
    <w:rsid w:val="00101400"/>
    <w:pPr>
      <w:pBdr>
        <w:between w:val="single" w:sz="4" w:space="1" w:color="auto"/>
      </w:pBdr>
      <w:spacing w:after="40"/>
      <w:ind w:left="1440"/>
    </w:pPr>
  </w:style>
  <w:style w:type="paragraph" w:customStyle="1" w:styleId="QuestionandAnswerLine">
    <w:name w:val="Question and Answer Line"/>
    <w:basedOn w:val="Normal"/>
    <w:next w:val="AnswerLine"/>
    <w:qFormat/>
    <w:rsid w:val="00101400"/>
    <w:pPr>
      <w:numPr>
        <w:numId w:val="17"/>
      </w:numPr>
    </w:pPr>
  </w:style>
  <w:style w:type="character" w:customStyle="1" w:styleId="Heading4Char">
    <w:name w:val="Heading 4 Char"/>
    <w:basedOn w:val="DefaultParagraphFont"/>
    <w:link w:val="Heading4"/>
    <w:rsid w:val="00101400"/>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101400"/>
    <w:pPr>
      <w:spacing w:before="100" w:beforeAutospacing="1" w:after="100" w:afterAutospacing="1"/>
      <w:ind w:left="0"/>
    </w:pPr>
    <w:rPr>
      <w:rFonts w:eastAsia="Times New Roman"/>
      <w:sz w:val="24"/>
      <w:szCs w:val="24"/>
      <w:lang w:eastAsia="en-US"/>
    </w:rPr>
  </w:style>
  <w:style w:type="paragraph" w:styleId="Title">
    <w:name w:val="Title"/>
    <w:basedOn w:val="Normal"/>
    <w:next w:val="Normal"/>
    <w:link w:val="TitleChar"/>
    <w:qFormat/>
    <w:locked/>
    <w:rsid w:val="00101400"/>
    <w:pPr>
      <w:pBdr>
        <w:bottom w:val="single" w:sz="8" w:space="2" w:color="4F81BD" w:themeColor="accent1"/>
      </w:pBdr>
      <w:spacing w:after="300" w:line="240" w:lineRule="auto"/>
      <w:ind w:left="0"/>
    </w:pPr>
    <w:rPr>
      <w:rFonts w:ascii="Segoe UI Semibold" w:eastAsiaTheme="majorEastAsia" w:hAnsi="Segoe UI Semibold" w:cstheme="majorBidi"/>
      <w:color w:val="4F81BD" w:themeColor="accent1"/>
      <w:kern w:val="28"/>
      <w:sz w:val="60"/>
      <w:szCs w:val="52"/>
      <w:lang w:eastAsia="en-US"/>
    </w:rPr>
  </w:style>
  <w:style w:type="character" w:customStyle="1" w:styleId="TitleChar">
    <w:name w:val="Title Char"/>
    <w:basedOn w:val="DefaultParagraphFont"/>
    <w:link w:val="Title"/>
    <w:rsid w:val="00101400"/>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101400"/>
    <w:pPr>
      <w:ind w:left="0"/>
    </w:pPr>
    <w:rPr>
      <w:rFonts w:ascii="Cambria" w:eastAsiaTheme="minorHAnsi" w:hAnsi="Cambria" w:cstheme="minorBidi"/>
      <w:sz w:val="18"/>
      <w:lang w:eastAsia="en-US"/>
    </w:rPr>
  </w:style>
  <w:style w:type="paragraph" w:styleId="Revision">
    <w:name w:val="Revision"/>
    <w:hidden/>
    <w:uiPriority w:val="99"/>
    <w:semiHidden/>
    <w:rsid w:val="00101400"/>
    <w:rPr>
      <w:sz w:val="22"/>
      <w:szCs w:val="22"/>
      <w:lang w:eastAsia="ja-JP"/>
    </w:rPr>
  </w:style>
  <w:style w:type="character" w:customStyle="1" w:styleId="CommentTextChar">
    <w:name w:val="Comment Text Char"/>
    <w:basedOn w:val="DefaultParagraphFont"/>
    <w:link w:val="CommentText"/>
    <w:uiPriority w:val="99"/>
    <w:semiHidden/>
    <w:rsid w:val="00101400"/>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101400"/>
    <w:rPr>
      <w:rFonts w:ascii="Segoe UI Semibold" w:hAnsi="Segoe UI Semibold" w:cs="Tahoma"/>
      <w:iCs/>
      <w:kern w:val="32"/>
      <w:sz w:val="34"/>
      <w:lang w:eastAsia="ja-JP"/>
    </w:rPr>
  </w:style>
  <w:style w:type="character" w:customStyle="1" w:styleId="Heading1Char">
    <w:name w:val="Heading 1 Char"/>
    <w:basedOn w:val="DefaultParagraphFont"/>
    <w:link w:val="Heading1"/>
    <w:rsid w:val="00101400"/>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101400"/>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101400"/>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101400"/>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101400"/>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101400"/>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101400"/>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101400"/>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semiHidden/>
    <w:rsid w:val="00101400"/>
    <w:rPr>
      <w:rFonts w:ascii="Courier New" w:hAnsi="Courier New" w:cs="Courier New"/>
      <w:color w:val="404040" w:themeColor="text1" w:themeTint="BF"/>
      <w:lang w:eastAsia="ja-JP"/>
    </w:rPr>
  </w:style>
  <w:style w:type="paragraph" w:customStyle="1" w:styleId="Lb4">
    <w:name w:val="Lb4"/>
    <w:basedOn w:val="Ln4"/>
    <w:qFormat/>
    <w:rsid w:val="00101400"/>
    <w:pPr>
      <w:numPr>
        <w:numId w:val="39"/>
      </w:numPr>
      <w:ind w:left="2160"/>
    </w:pPr>
  </w:style>
  <w:style w:type="paragraph" w:customStyle="1" w:styleId="Lb5">
    <w:name w:val="Lb5"/>
    <w:basedOn w:val="Lb3"/>
    <w:rsid w:val="00101400"/>
    <w:pPr>
      <w:numPr>
        <w:numId w:val="0"/>
      </w:numPr>
    </w:pPr>
  </w:style>
  <w:style w:type="paragraph" w:customStyle="1" w:styleId="LegaleseHead">
    <w:name w:val="Legalese Head"/>
    <w:qFormat/>
    <w:rsid w:val="00101400"/>
    <w:pPr>
      <w:pageBreakBefore/>
      <w:ind w:left="720"/>
    </w:pPr>
    <w:rPr>
      <w:b/>
      <w:sz w:val="22"/>
      <w:szCs w:val="22"/>
      <w:lang w:eastAsia="ja-JP"/>
    </w:rPr>
  </w:style>
  <w:style w:type="paragraph" w:customStyle="1" w:styleId="Ln4">
    <w:name w:val="Ln4"/>
    <w:basedOn w:val="Normal"/>
    <w:qFormat/>
    <w:rsid w:val="00101400"/>
    <w:pPr>
      <w:numPr>
        <w:numId w:val="37"/>
      </w:numPr>
    </w:pPr>
  </w:style>
  <w:style w:type="paragraph" w:customStyle="1" w:styleId="Ln5">
    <w:name w:val="Ln5"/>
    <w:qFormat/>
    <w:rsid w:val="00101400"/>
    <w:pPr>
      <w:numPr>
        <w:numId w:val="38"/>
      </w:numPr>
    </w:pPr>
    <w:rPr>
      <w:sz w:val="22"/>
      <w:szCs w:val="22"/>
      <w:lang w:eastAsia="ja-JP"/>
    </w:rPr>
  </w:style>
  <w:style w:type="paragraph" w:customStyle="1" w:styleId="Procedureheading">
    <w:name w:val="Procedure heading"/>
    <w:basedOn w:val="Heading4"/>
    <w:next w:val="Ln1"/>
    <w:rsid w:val="00101400"/>
    <w:pPr>
      <w:tabs>
        <w:tab w:val="num" w:pos="720"/>
      </w:tabs>
      <w:ind w:hanging="539"/>
    </w:pPr>
  </w:style>
  <w:style w:type="paragraph" w:customStyle="1" w:styleId="Copyright">
    <w:name w:val="Copyright"/>
    <w:basedOn w:val="Normal"/>
    <w:link w:val="CopyrightChar"/>
    <w:qFormat/>
    <w:rsid w:val="00101400"/>
    <w:rPr>
      <w:sz w:val="16"/>
    </w:rPr>
  </w:style>
  <w:style w:type="character" w:customStyle="1" w:styleId="CopyrightChar">
    <w:name w:val="Copyright Char"/>
    <w:basedOn w:val="DefaultParagraphFont"/>
    <w:link w:val="Copyright"/>
    <w:rsid w:val="00101400"/>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101400"/>
    <w:pPr>
      <w:spacing w:before="240"/>
      <w:ind w:left="0"/>
    </w:pPr>
  </w:style>
  <w:style w:type="character" w:customStyle="1" w:styleId="ProcedureHeadingChar">
    <w:name w:val="Procedure Heading Char"/>
    <w:basedOn w:val="Heading4Char"/>
    <w:link w:val="ProcedureHeading0"/>
    <w:rsid w:val="00101400"/>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101400"/>
    <w:pPr>
      <w:pageBreakBefore/>
      <w:spacing w:after="120" w:line="240" w:lineRule="auto"/>
    </w:pPr>
    <w:rPr>
      <w:szCs w:val="32"/>
    </w:rPr>
  </w:style>
  <w:style w:type="character" w:customStyle="1" w:styleId="Heading2TUChar">
    <w:name w:val="Heading 2 TU Char"/>
    <w:basedOn w:val="Heading1Char"/>
    <w:link w:val="Heading2TU"/>
    <w:rsid w:val="00101400"/>
    <w:rPr>
      <w:rFonts w:ascii="Segoe UI Semibold" w:hAnsi="Segoe UI Semibold" w:cs="Tahoma"/>
      <w:bCs w:val="0"/>
      <w:iCs/>
      <w:kern w:val="32"/>
      <w:sz w:val="34"/>
      <w:szCs w:val="32"/>
      <w:lang w:eastAsia="ja-JP"/>
    </w:rPr>
  </w:style>
  <w:style w:type="paragraph" w:customStyle="1" w:styleId="Heading3TU">
    <w:name w:val="Heading 3 TU"/>
    <w:basedOn w:val="Heading2TU"/>
    <w:next w:val="Normal"/>
    <w:link w:val="Heading3TUChar"/>
    <w:autoRedefine/>
    <w:rsid w:val="00101400"/>
    <w:rPr>
      <w:sz w:val="28"/>
    </w:rPr>
  </w:style>
  <w:style w:type="character" w:customStyle="1" w:styleId="Heading3TUChar">
    <w:name w:val="Heading 3 TU Char"/>
    <w:basedOn w:val="Heading2TUChar"/>
    <w:link w:val="Heading3TU"/>
    <w:rsid w:val="00101400"/>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101400"/>
    <w:pPr>
      <w:ind w:hanging="533"/>
    </w:pPr>
  </w:style>
  <w:style w:type="paragraph" w:styleId="Caption">
    <w:name w:val="caption"/>
    <w:basedOn w:val="Normal"/>
    <w:next w:val="Normal"/>
    <w:unhideWhenUsed/>
    <w:qFormat/>
    <w:locked/>
    <w:rsid w:val="00101400"/>
    <w:pPr>
      <w:spacing w:after="200" w:line="240" w:lineRule="auto"/>
      <w:jc w:val="center"/>
    </w:pPr>
    <w:rPr>
      <w:i/>
      <w:iCs/>
      <w:color w:val="1F497D" w:themeColor="text2"/>
      <w:sz w:val="18"/>
      <w:szCs w:val="18"/>
    </w:rPr>
  </w:style>
  <w:style w:type="character" w:styleId="FollowedHyperlink">
    <w:name w:val="FollowedHyperlink"/>
    <w:basedOn w:val="DefaultParagraphFont"/>
    <w:semiHidden/>
    <w:unhideWhenUsed/>
    <w:locked/>
    <w:rsid w:val="00EB1DC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1006327460">
      <w:bodyDiv w:val="1"/>
      <w:marLeft w:val="0"/>
      <w:marRight w:val="0"/>
      <w:marTop w:val="0"/>
      <w:marBottom w:val="0"/>
      <w:divBdr>
        <w:top w:val="none" w:sz="0" w:space="0" w:color="auto"/>
        <w:left w:val="none" w:sz="0" w:space="0" w:color="auto"/>
        <w:bottom w:val="none" w:sz="0" w:space="0" w:color="auto"/>
        <w:right w:val="none" w:sz="0" w:space="0" w:color="auto"/>
      </w:divBdr>
      <w:divsChild>
        <w:div w:id="1430077156">
          <w:marLeft w:val="0"/>
          <w:marRight w:val="0"/>
          <w:marTop w:val="0"/>
          <w:marBottom w:val="0"/>
          <w:divBdr>
            <w:top w:val="none" w:sz="0" w:space="0" w:color="auto"/>
            <w:left w:val="none" w:sz="0" w:space="0" w:color="auto"/>
            <w:bottom w:val="none" w:sz="0" w:space="0" w:color="auto"/>
            <w:right w:val="none" w:sz="0" w:space="0" w:color="auto"/>
          </w:divBdr>
          <w:divsChild>
            <w:div w:id="11516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header" Target="header5.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2.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4.xml"/><Relationship Id="rId29" Type="http://schemas.openxmlformats.org/officeDocument/2006/relationships/hyperlink" Target="http://blogs.msdn.com/b/cesardelatorre/archive/2014/11/30/myshuttle-biz-demo-apps-from-connect-visual-studio-and-azure-event.aspx" TargetMode="External"/><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eader" Target="header8.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hyperlink" Target="http://www.microsoft.com/en-us/legal/intellectualproperty/Permissions/default.asp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settings" Target="settings.xml"/><Relationship Id="rId51" Type="http://schemas.openxmlformats.org/officeDocument/2006/relationships/image" Target="media/image27.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ings\Desktop\Final%20Template\LAB\Lab%20Template_Segoe_Update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_dlc_DocId xmlns="230e9df3-be65-4c73-a93b-d1236ebd677e">CPS089-1839222384-107</_dlc_DocId>
    <_dlc_DocIdUrl xmlns="230e9df3-be65-4c73-a93b-d1236ebd677e">
      <Url>https://microsoft.sharepoint.com/teams/CampusProjectSites089/hahzsakosd/ipdev/_layouts/15/DocIdRedir.aspx?ID=CPS089-1839222384-107</Url>
      <Description>CPS089-1839222384-107</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2.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3.xml><?xml version="1.0" encoding="utf-8"?>
<ds:datastoreItem xmlns:ds="http://schemas.openxmlformats.org/officeDocument/2006/customXml" ds:itemID="{32B1B4EF-66C2-4819-90DF-6EA23C90E3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68C7E3-8E83-419D-AB13-6BF81D8CA244}">
  <ds:schemaRefs>
    <ds:schemaRef ds:uri="http://schemas.microsoft.com/sharepoint/events"/>
  </ds:schemaRefs>
</ds:datastoreItem>
</file>

<file path=customXml/itemProps5.xml><?xml version="1.0" encoding="utf-8"?>
<ds:datastoreItem xmlns:ds="http://schemas.openxmlformats.org/officeDocument/2006/customXml" ds:itemID="{D6A7EC8B-8744-404B-9B7E-EB58101D4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 Template_Segoe_Updated.dotx</Template>
  <TotalTime>6080</TotalTime>
  <Pages>30</Pages>
  <Words>3543</Words>
  <Characters>20201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23697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Waqar Aziz</dc:creator>
  <cp:keywords>GTR;training;BuildID;l100;CLUSTER;SPECIALTY;PRODUCT;OTHER</cp:keywords>
  <dc:description>DRAFT V1.0</dc:description>
  <cp:lastModifiedBy>Wael Kdouh</cp:lastModifiedBy>
  <cp:revision>281</cp:revision>
  <cp:lastPrinted>2019-02-14T21:12:00Z</cp:lastPrinted>
  <dcterms:created xsi:type="dcterms:W3CDTF">2015-02-18T05:11:00Z</dcterms:created>
  <dcterms:modified xsi:type="dcterms:W3CDTF">2019-02-14T21:12:00Z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2017-10-04T12:06:56.2937285-04:00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72c56b72-0237-4d73-9d9e-e3a010def603</vt:lpwstr>
  </property>
</Properties>
</file>